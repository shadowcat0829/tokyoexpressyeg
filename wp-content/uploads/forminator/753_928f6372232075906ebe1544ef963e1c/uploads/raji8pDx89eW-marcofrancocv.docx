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543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D3C28" w:rsidRPr="00CF1A49" w14:paraId="4C1C6377" w14:textId="77777777" w:rsidTr="00C515D2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6AD5C880" w14:textId="77777777" w:rsidR="006D3C28" w:rsidRPr="00CF1A49" w:rsidRDefault="006D3C28" w:rsidP="00C515D2">
            <w:pPr>
              <w:pStyle w:val="Title"/>
            </w:pPr>
            <w:r>
              <w:t>MArco Miguel</w:t>
            </w:r>
            <w:r w:rsidRPr="00CF1A49">
              <w:t xml:space="preserve"> </w:t>
            </w:r>
            <w:r>
              <w:rPr>
                <w:rStyle w:val="IntenseEmphasis"/>
              </w:rPr>
              <w:t>Franco</w:t>
            </w:r>
          </w:p>
          <w:p w14:paraId="2679B7D5" w14:textId="4C31848F" w:rsidR="006D3C28" w:rsidRDefault="006D3C28" w:rsidP="00C515D2">
            <w:pPr>
              <w:pStyle w:val="ContactInfo"/>
              <w:contextualSpacing w:val="0"/>
            </w:pPr>
            <w:r>
              <w:rPr>
                <w:rFonts w:ascii="Century Gothic" w:hAnsi="Century Gothic"/>
                <w:color w:val="000000"/>
              </w:rPr>
              <w:t>Address:</w:t>
            </w:r>
            <w:r w:rsidR="00CE6255">
              <w:rPr>
                <w:rFonts w:ascii="Century Gothic" w:hAnsi="Century Gothic"/>
                <w:color w:val="000000"/>
              </w:rPr>
              <w:t xml:space="preserve"> 11703 138 Avenue North West Edmonton, Alberta T5X 3P5</w:t>
            </w:r>
          </w:p>
          <w:p w14:paraId="268E3E6C" w14:textId="1EB5F163" w:rsidR="006D3C28" w:rsidRPr="00CF1A49" w:rsidRDefault="006D3C28" w:rsidP="00C515D2">
            <w:pPr>
              <w:pStyle w:val="ContactInfo"/>
              <w:contextualSpacing w:val="0"/>
            </w:pPr>
            <w:r>
              <w:t xml:space="preserve">Contact: </w:t>
            </w:r>
            <w:r w:rsidR="00CE6255">
              <w:t>(825)523-8054</w:t>
            </w:r>
          </w:p>
          <w:p w14:paraId="39FD791F" w14:textId="1CACBE59" w:rsidR="006D3C28" w:rsidRPr="00CF1A49" w:rsidRDefault="00C515D2" w:rsidP="00C515D2">
            <w:pPr>
              <w:pStyle w:val="ContactInfoEmphasis"/>
              <w:contextualSpacing w:val="0"/>
            </w:pPr>
            <w:r w:rsidRPr="00C515D2">
              <w:rPr>
                <w:color w:val="7F7F7F" w:themeColor="text1" w:themeTint="80"/>
              </w:rPr>
              <w:t>m</w:t>
            </w:r>
            <w:r w:rsidR="006D3C28" w:rsidRPr="00C515D2">
              <w:rPr>
                <w:color w:val="7F7F7F" w:themeColor="text1" w:themeTint="80"/>
              </w:rPr>
              <w:t xml:space="preserve">mcf27@gmail.com </w:t>
            </w:r>
          </w:p>
        </w:tc>
      </w:tr>
      <w:tr w:rsidR="006D3C28" w:rsidRPr="00CF1A49" w14:paraId="1A391390" w14:textId="77777777" w:rsidTr="00C515D2">
        <w:trPr>
          <w:trHeight w:hRule="exact" w:val="324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7820B7D3" w14:textId="77777777" w:rsidR="006D3C28" w:rsidRDefault="006D3C28" w:rsidP="00C515D2">
            <w:pPr>
              <w:pStyle w:val="Title"/>
              <w:rPr>
                <w:noProof/>
              </w:rPr>
            </w:pPr>
          </w:p>
        </w:tc>
      </w:tr>
      <w:tr w:rsidR="006D3C28" w:rsidRPr="00CF1A49" w14:paraId="623AEDBC" w14:textId="77777777" w:rsidTr="00C515D2">
        <w:tc>
          <w:tcPr>
            <w:tcW w:w="9360" w:type="dxa"/>
            <w:tcMar>
              <w:top w:w="432" w:type="dxa"/>
            </w:tcMar>
          </w:tcPr>
          <w:p w14:paraId="770DA9E0" w14:textId="62576CA4" w:rsidR="006D3C28" w:rsidRPr="00C515D2" w:rsidRDefault="006D3C28" w:rsidP="00C515D2">
            <w:pPr>
              <w:pStyle w:val="NormalWeb"/>
              <w:rPr>
                <w:rFonts w:eastAsia="Times New Roman"/>
                <w:color w:val="auto"/>
                <w:lang w:val="en-PH" w:eastAsia="en-PH"/>
              </w:rPr>
            </w:pPr>
            <w:r w:rsidRPr="008817F0">
              <w:rPr>
                <w:rFonts w:eastAsia="Times New Roman"/>
                <w:color w:val="000000"/>
                <w:lang w:val="en-PH" w:eastAsia="en-PH"/>
              </w:rPr>
              <w:t xml:space="preserve">To obtain a culinary position, </w:t>
            </w:r>
            <w:r w:rsidRPr="008817F0">
              <w:rPr>
                <w:rFonts w:eastAsia="Times New Roman"/>
                <w:color w:val="000000"/>
                <w:shd w:val="clear" w:color="auto" w:fill="FFFFFF"/>
                <w:lang w:val="en-PH" w:eastAsia="en-PH"/>
              </w:rPr>
              <w:t xml:space="preserve">bringing ability to assist in food preparation services to ensure a superb dining and a </w:t>
            </w:r>
            <w:r w:rsidR="006C48AE" w:rsidRPr="008817F0">
              <w:rPr>
                <w:rFonts w:eastAsia="Times New Roman"/>
                <w:color w:val="000000"/>
                <w:shd w:val="clear" w:color="auto" w:fill="FFFFFF"/>
                <w:lang w:val="en-PH" w:eastAsia="en-PH"/>
              </w:rPr>
              <w:t>gold</w:t>
            </w:r>
            <w:r w:rsidRPr="008817F0">
              <w:rPr>
                <w:rFonts w:eastAsia="Times New Roman"/>
                <w:color w:val="000000"/>
                <w:shd w:val="clear" w:color="auto" w:fill="FFFFFF"/>
                <w:lang w:val="en-PH" w:eastAsia="en-PH"/>
              </w:rPr>
              <w:t xml:space="preserve"> standard experience for the restaurant’s patrons in both cuisine and past</w:t>
            </w:r>
            <w:r w:rsidR="00C515D2">
              <w:rPr>
                <w:rFonts w:eastAsia="Times New Roman"/>
                <w:color w:val="000000"/>
                <w:shd w:val="clear" w:color="auto" w:fill="FFFFFF"/>
                <w:lang w:val="en-PH" w:eastAsia="en-PH"/>
              </w:rPr>
              <w:t>ry</w:t>
            </w:r>
            <w:r w:rsidRPr="008817F0">
              <w:rPr>
                <w:rFonts w:eastAsia="Times New Roman"/>
                <w:color w:val="000000"/>
                <w:shd w:val="clear" w:color="auto" w:fill="FFFFFF"/>
                <w:lang w:val="en-PH" w:eastAsia="en-PH"/>
              </w:rPr>
              <w:t xml:space="preserve"> departments. </w:t>
            </w:r>
          </w:p>
        </w:tc>
      </w:tr>
    </w:tbl>
    <w:p w14:paraId="1927C20C" w14:textId="77777777" w:rsidR="006D3C28" w:rsidRDefault="006D3C28"/>
    <w:p w14:paraId="435E8D08" w14:textId="1D555389" w:rsidR="00B1316E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AEBE97E2974A43D58602AE14FB7AD0C4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5279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858"/>
      </w:tblGrid>
      <w:tr w:rsidR="00483335" w:rsidRPr="00CF1A49" w14:paraId="4AE04BB7" w14:textId="77777777" w:rsidTr="005D2FA2">
        <w:trPr>
          <w:trHeight w:val="148"/>
        </w:trPr>
        <w:tc>
          <w:tcPr>
            <w:tcW w:w="9858" w:type="dxa"/>
          </w:tcPr>
          <w:p w14:paraId="66EB42A2" w14:textId="6DABC390" w:rsidR="00656BFD" w:rsidRPr="00656BFD" w:rsidRDefault="006C48AE" w:rsidP="00656BFD">
            <w:pPr>
              <w:contextualSpacing w:val="0"/>
              <w:outlineLvl w:val="2"/>
              <w:rPr>
                <w:rFonts w:eastAsiaTheme="majorEastAsia" w:cstheme="majorBidi"/>
                <w:b/>
                <w:caps/>
                <w:szCs w:val="24"/>
              </w:rPr>
            </w:pPr>
            <w:r>
              <w:rPr>
                <w:rFonts w:eastAsiaTheme="majorEastAsia" w:cstheme="majorBidi"/>
                <w:b/>
                <w:caps/>
                <w:szCs w:val="24"/>
              </w:rPr>
              <w:t xml:space="preserve">est: </w:t>
            </w:r>
            <w:r w:rsidR="00341566">
              <w:rPr>
                <w:rFonts w:eastAsiaTheme="majorEastAsia" w:cstheme="majorBidi"/>
                <w:b/>
                <w:caps/>
                <w:szCs w:val="24"/>
              </w:rPr>
              <w:t>September 2022</w:t>
            </w:r>
          </w:p>
          <w:p w14:paraId="6A68282D" w14:textId="53BD0859" w:rsidR="00656BFD" w:rsidRPr="006C48AE" w:rsidRDefault="00062838" w:rsidP="00656BFD">
            <w:pPr>
              <w:spacing w:after="40"/>
              <w:contextualSpacing w:val="0"/>
              <w:outlineLvl w:val="1"/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</w:pPr>
            <w:r w:rsidRPr="006C48AE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Head chef / owner</w:t>
            </w:r>
          </w:p>
          <w:p w14:paraId="48ABE520" w14:textId="49DEEDDD" w:rsidR="006C48AE" w:rsidRPr="006C48AE" w:rsidRDefault="00062838" w:rsidP="00656BFD">
            <w:pPr>
              <w:spacing w:after="40"/>
              <w:contextualSpacing w:val="0"/>
              <w:outlineLvl w:val="1"/>
              <w:rPr>
                <w:rFonts w:eastAsiaTheme="majorEastAsia" w:cstheme="majorBidi"/>
                <w:b/>
                <w:caps/>
                <w:color w:val="000000" w:themeColor="text1"/>
                <w:sz w:val="26"/>
                <w:szCs w:val="26"/>
              </w:rPr>
            </w:pPr>
            <w:r w:rsidRPr="00C515D2">
              <w:rPr>
                <w:rFonts w:eastAsiaTheme="majorEastAsia" w:cstheme="majorBidi"/>
                <w:b/>
                <w:caps/>
                <w:color w:val="000000" w:themeColor="text1"/>
                <w:sz w:val="26"/>
                <w:szCs w:val="26"/>
              </w:rPr>
              <w:t>Seinaru Manil</w:t>
            </w:r>
            <w:r w:rsidR="006C48AE">
              <w:rPr>
                <w:rFonts w:eastAsiaTheme="majorEastAsia" w:cstheme="majorBidi"/>
                <w:b/>
                <w:caps/>
                <w:color w:val="000000" w:themeColor="text1"/>
                <w:sz w:val="26"/>
                <w:szCs w:val="26"/>
              </w:rPr>
              <w:t xml:space="preserve">A </w:t>
            </w:r>
          </w:p>
          <w:p w14:paraId="24FFC466" w14:textId="710B38B6" w:rsidR="00B1316E" w:rsidRDefault="000D3F87" w:rsidP="00B5712C">
            <w:pPr>
              <w:contextualSpacing w:val="0"/>
            </w:pPr>
            <w:proofErr w:type="spellStart"/>
            <w:r>
              <w:t>Seinaru</w:t>
            </w:r>
            <w:proofErr w:type="spellEnd"/>
            <w:r>
              <w:t xml:space="preserve"> is</w:t>
            </w:r>
            <w:r w:rsidR="00935B6E">
              <w:t xml:space="preserve"> a restaurant dedicated </w:t>
            </w:r>
            <w:r w:rsidR="00836466">
              <w:t xml:space="preserve">for creating a unique </w:t>
            </w:r>
            <w:r w:rsidR="00C515D2">
              <w:t>A</w:t>
            </w:r>
            <w:r w:rsidR="00836466">
              <w:t>sian fusion food</w:t>
            </w:r>
            <w:r w:rsidR="00C515D2">
              <w:t xml:space="preserve"> with utmost devotion to Culinary Arts.</w:t>
            </w:r>
          </w:p>
          <w:p w14:paraId="3C437485" w14:textId="77777777" w:rsidR="00B1316E" w:rsidRDefault="00B1316E" w:rsidP="00483335">
            <w:pPr>
              <w:pStyle w:val="Heading3"/>
              <w:contextualSpacing w:val="0"/>
            </w:pPr>
          </w:p>
          <w:p w14:paraId="2C2700E0" w14:textId="031E4B82" w:rsidR="00483335" w:rsidRPr="00CF1A49" w:rsidRDefault="00F767F3" w:rsidP="00483335">
            <w:pPr>
              <w:pStyle w:val="Heading3"/>
              <w:contextualSpacing w:val="0"/>
            </w:pPr>
            <w:r>
              <w:t>Feb</w:t>
            </w:r>
            <w:r w:rsidR="002A4388">
              <w:t>ruary 2020</w:t>
            </w:r>
            <w:r w:rsidR="00483335" w:rsidRPr="00CF1A49">
              <w:t xml:space="preserve"> – </w:t>
            </w:r>
            <w:r>
              <w:t>August 2020</w:t>
            </w:r>
          </w:p>
          <w:p w14:paraId="6F595BC7" w14:textId="281F7123" w:rsidR="00483335" w:rsidRDefault="0081142A" w:rsidP="00483335">
            <w:pPr>
              <w:pStyle w:val="Heading2"/>
              <w:contextualSpacing w:val="0"/>
            </w:pPr>
            <w:r>
              <w:t>Sous chef / Research and Development assistant</w:t>
            </w:r>
            <w:r w:rsidR="00483335" w:rsidRPr="00CF1A49">
              <w:t xml:space="preserve"> </w:t>
            </w:r>
          </w:p>
          <w:p w14:paraId="5222C94B" w14:textId="3043CBCF" w:rsidR="00483335" w:rsidRPr="006C48AE" w:rsidRDefault="00483335" w:rsidP="00483335">
            <w:pPr>
              <w:pStyle w:val="Heading2"/>
              <w:contextualSpacing w:val="0"/>
              <w:rPr>
                <w:color w:val="000000" w:themeColor="text1"/>
              </w:rPr>
            </w:pPr>
            <w:r w:rsidRPr="006C48AE">
              <w:rPr>
                <w:color w:val="000000" w:themeColor="text1"/>
              </w:rPr>
              <w:t>Tea gumps</w:t>
            </w:r>
            <w:r w:rsidR="006C48AE" w:rsidRPr="006C48AE">
              <w:rPr>
                <w:color w:val="000000" w:themeColor="text1"/>
              </w:rPr>
              <w:t xml:space="preserve"> company</w:t>
            </w:r>
          </w:p>
          <w:p w14:paraId="21CCEFD1" w14:textId="64756AA7" w:rsidR="00483335" w:rsidRDefault="00483335" w:rsidP="00483335">
            <w:pPr>
              <w:contextualSpacing w:val="0"/>
            </w:pPr>
            <w:r>
              <w:rPr>
                <w:b/>
                <w:bCs/>
                <w:color w:val="000000" w:themeColor="text1"/>
              </w:rPr>
              <w:t xml:space="preserve">Japamix – </w:t>
            </w:r>
            <w:r>
              <w:t>I Supervised the back kitchen and the research and development of the Japanese Filipino fusion cuisine.</w:t>
            </w:r>
          </w:p>
          <w:p w14:paraId="4220AED9" w14:textId="7AE094D1" w:rsidR="00483335" w:rsidRDefault="00483335" w:rsidP="00483335">
            <w:pPr>
              <w:rPr>
                <w:b/>
                <w:bCs/>
                <w:color w:val="000000" w:themeColor="text1"/>
              </w:rPr>
            </w:pPr>
          </w:p>
          <w:p w14:paraId="55AC8DC9" w14:textId="45872B8F" w:rsidR="00483335" w:rsidRPr="00483335" w:rsidRDefault="00483335" w:rsidP="00483335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Tea </w:t>
            </w:r>
            <w:proofErr w:type="spellStart"/>
            <w:r>
              <w:rPr>
                <w:b/>
                <w:bCs/>
                <w:color w:val="000000" w:themeColor="text1"/>
              </w:rPr>
              <w:t>Gumps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– </w:t>
            </w:r>
            <w:r>
              <w:rPr>
                <w:color w:val="000000" w:themeColor="text1"/>
              </w:rPr>
              <w:t>Research and development Assistant.</w:t>
            </w:r>
          </w:p>
          <w:p w14:paraId="07405A99" w14:textId="183ECBC3" w:rsidR="00483335" w:rsidRDefault="00483335" w:rsidP="00483335">
            <w:pPr>
              <w:contextualSpacing w:val="0"/>
            </w:pPr>
            <w:r>
              <w:t xml:space="preserve"> </w:t>
            </w:r>
          </w:p>
        </w:tc>
      </w:tr>
      <w:tr w:rsidR="001D0BF1" w:rsidRPr="00CF1A49" w14:paraId="366753DC" w14:textId="77777777" w:rsidTr="005D2FA2">
        <w:trPr>
          <w:trHeight w:val="148"/>
        </w:trPr>
        <w:tc>
          <w:tcPr>
            <w:tcW w:w="9858" w:type="dxa"/>
          </w:tcPr>
          <w:p w14:paraId="6EDED6DC" w14:textId="77777777" w:rsidR="001F0C10" w:rsidRDefault="001F0C10" w:rsidP="00925E6E">
            <w:pPr>
              <w:pStyle w:val="Heading2"/>
              <w:contextualSpacing w:val="0"/>
            </w:pPr>
          </w:p>
          <w:p w14:paraId="75E5AA95" w14:textId="77777777" w:rsidR="001D27EB" w:rsidRPr="00CF1A49" w:rsidRDefault="001D27EB" w:rsidP="00925E6E">
            <w:pPr>
              <w:pStyle w:val="Heading3"/>
              <w:contextualSpacing w:val="0"/>
            </w:pPr>
            <w:r>
              <w:t>July 2018</w:t>
            </w:r>
            <w:r w:rsidRPr="00CF1A49">
              <w:t xml:space="preserve"> – </w:t>
            </w:r>
            <w:r>
              <w:t>april 2019</w:t>
            </w:r>
          </w:p>
          <w:p w14:paraId="06CE0F4B" w14:textId="77777777" w:rsidR="001D27EB" w:rsidRDefault="001D27EB" w:rsidP="00925E6E">
            <w:pPr>
              <w:pStyle w:val="Heading2"/>
              <w:contextualSpacing w:val="0"/>
            </w:pPr>
            <w:r>
              <w:t>Cook 1</w:t>
            </w:r>
            <w:r w:rsidRPr="00CF1A49">
              <w:t xml:space="preserve"> </w:t>
            </w:r>
          </w:p>
          <w:p w14:paraId="2A2D58C9" w14:textId="77777777" w:rsidR="005B6CFC" w:rsidRDefault="007E49EB" w:rsidP="00925E6E">
            <w:pPr>
              <w:pStyle w:val="Heading2"/>
              <w:contextualSpacing w:val="0"/>
              <w:rPr>
                <w:b w:val="0"/>
                <w:bCs/>
                <w:color w:val="000000" w:themeColor="text1"/>
              </w:rPr>
            </w:pPr>
            <w:r>
              <w:rPr>
                <w:b w:val="0"/>
                <w:bCs/>
                <w:color w:val="000000" w:themeColor="text1"/>
              </w:rPr>
              <w:t>Seed manila</w:t>
            </w:r>
          </w:p>
          <w:p w14:paraId="28B3D4C3" w14:textId="77777777" w:rsidR="00C163BC" w:rsidRDefault="00340F56" w:rsidP="001D0BF1">
            <w:pPr>
              <w:contextualSpacing w:val="0"/>
            </w:pPr>
            <w:r>
              <w:t xml:space="preserve">I was in charge of </w:t>
            </w:r>
            <w:r w:rsidR="00C0109C">
              <w:t>hot and cold kitchen</w:t>
            </w:r>
            <w:r w:rsidR="00557242">
              <w:t xml:space="preserve"> and</w:t>
            </w:r>
            <w:r w:rsidR="00C0109C">
              <w:t xml:space="preserve"> </w:t>
            </w:r>
            <w:r w:rsidR="00557242">
              <w:t>a</w:t>
            </w:r>
            <w:r w:rsidR="00C0109C">
              <w:t>pplied what</w:t>
            </w:r>
            <w:r w:rsidR="00D37F3D">
              <w:t xml:space="preserve"> I</w:t>
            </w:r>
            <w:r w:rsidR="00C0109C">
              <w:t xml:space="preserve"> Iearned from my previous experiences</w:t>
            </w:r>
            <w:r>
              <w:t xml:space="preserve"> to develop recipes </w:t>
            </w:r>
            <w:r w:rsidR="001C05FA">
              <w:t>every week for</w:t>
            </w:r>
            <w:r w:rsidR="00C267CD">
              <w:t xml:space="preserve"> cuisine and pastry</w:t>
            </w:r>
            <w:r w:rsidR="001C05FA">
              <w:t xml:space="preserve"> new menus</w:t>
            </w:r>
            <w:r w:rsidR="002200B0">
              <w:t xml:space="preserve"> and dishes. </w:t>
            </w:r>
          </w:p>
          <w:p w14:paraId="15F60A18" w14:textId="734840B6" w:rsidR="005B6CFC" w:rsidRDefault="007E3C74" w:rsidP="001D0BF1">
            <w:pPr>
              <w:contextualSpacing w:val="0"/>
            </w:pPr>
            <w:r>
              <w:t xml:space="preserve"> </w:t>
            </w:r>
            <w:r w:rsidR="00CE0D2A">
              <w:t>I e</w:t>
            </w:r>
            <w:r w:rsidR="00CD04C6">
              <w:t xml:space="preserve">xperienced delivery services and hosting </w:t>
            </w:r>
            <w:r w:rsidR="00F42E48">
              <w:t>catering services</w:t>
            </w:r>
            <w:r w:rsidR="00CD04C6">
              <w:t xml:space="preserve"> and meetings</w:t>
            </w:r>
            <w:r w:rsidR="00E603D2">
              <w:t xml:space="preserve"> for companies in Bonifacio Global City and Makati areas. </w:t>
            </w:r>
          </w:p>
          <w:p w14:paraId="35E76C65" w14:textId="0A363649" w:rsidR="00483335" w:rsidRDefault="00483335" w:rsidP="001D0BF1">
            <w:pPr>
              <w:contextualSpacing w:val="0"/>
            </w:pPr>
          </w:p>
          <w:p w14:paraId="4B5AEEEF" w14:textId="77777777" w:rsidR="00483335" w:rsidRPr="00CF1A49" w:rsidRDefault="00483335" w:rsidP="00483335">
            <w:pPr>
              <w:pStyle w:val="Heading3"/>
              <w:contextualSpacing w:val="0"/>
            </w:pPr>
            <w:r>
              <w:t>February 2017</w:t>
            </w:r>
            <w:r w:rsidRPr="00CF1A49">
              <w:t xml:space="preserve"> – </w:t>
            </w:r>
            <w:r>
              <w:t>February 2018</w:t>
            </w:r>
          </w:p>
          <w:p w14:paraId="7A8D302C" w14:textId="77777777" w:rsidR="00483335" w:rsidRDefault="00483335" w:rsidP="00483335">
            <w:pPr>
              <w:pStyle w:val="Heading2"/>
              <w:contextualSpacing w:val="0"/>
            </w:pPr>
            <w:r>
              <w:t>Cook 3</w:t>
            </w:r>
            <w:r w:rsidRPr="00CF1A49">
              <w:t xml:space="preserve"> </w:t>
            </w:r>
          </w:p>
          <w:p w14:paraId="157DF0AA" w14:textId="77777777" w:rsidR="00483335" w:rsidRPr="006C48AE" w:rsidRDefault="00483335" w:rsidP="00483335">
            <w:pPr>
              <w:pStyle w:val="Heading2"/>
              <w:contextualSpacing w:val="0"/>
              <w:rPr>
                <w:b w:val="0"/>
                <w:bCs/>
              </w:rPr>
            </w:pPr>
            <w:r w:rsidRPr="006C48AE">
              <w:rPr>
                <w:rStyle w:val="SubtleReference"/>
                <w:b/>
                <w:bCs/>
              </w:rPr>
              <w:t>THe ritz-carlton orlando grande lakes</w:t>
            </w:r>
          </w:p>
          <w:p w14:paraId="1B8653CC" w14:textId="77777777" w:rsidR="00483335" w:rsidRDefault="00483335" w:rsidP="00483335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PH" w:eastAsia="en-PH"/>
              </w:rPr>
            </w:pPr>
            <w:r>
              <w:t xml:space="preserve">I exhibit and learned a lot of kitchen experiences while working with great chefs in different kitchen outlets. </w:t>
            </w:r>
            <w:r>
              <w:br/>
            </w:r>
          </w:p>
          <w:p w14:paraId="0B4968C4" w14:textId="77777777" w:rsidR="00483335" w:rsidRPr="00A15257" w:rsidRDefault="00483335" w:rsidP="00483335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A15257">
              <w:rPr>
                <w:b/>
              </w:rPr>
              <w:t xml:space="preserve">Vitale kitchen, Spa Café </w:t>
            </w:r>
          </w:p>
          <w:p w14:paraId="1A44EEC3" w14:textId="77777777" w:rsidR="00483335" w:rsidRDefault="00483335" w:rsidP="00483335">
            <w:pPr>
              <w:pStyle w:val="ListParagraph"/>
            </w:pPr>
            <w:r>
              <w:t>Mediterranean Cuisine, Asian Cuisine, Healthy Cuisine</w:t>
            </w:r>
          </w:p>
          <w:p w14:paraId="61887439" w14:textId="77777777" w:rsidR="00483335" w:rsidRDefault="00483335" w:rsidP="00483335">
            <w:pPr>
              <w:pStyle w:val="ListParagraph"/>
            </w:pPr>
            <w:r>
              <w:t>Cold station, grilling station, sautéing stations, and mis en place, plating, smoothie station.</w:t>
            </w:r>
          </w:p>
          <w:p w14:paraId="4ADF9030" w14:textId="77777777" w:rsidR="00483335" w:rsidRDefault="00483335" w:rsidP="00483335">
            <w:pPr>
              <w:pStyle w:val="ListParagraph"/>
            </w:pPr>
          </w:p>
          <w:p w14:paraId="7DAB6756" w14:textId="77777777" w:rsidR="00483335" w:rsidRPr="00A15257" w:rsidRDefault="00483335" w:rsidP="00483335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A15257">
              <w:rPr>
                <w:b/>
              </w:rPr>
              <w:lastRenderedPageBreak/>
              <w:t>In-room dinning kitchen</w:t>
            </w:r>
          </w:p>
          <w:p w14:paraId="33A84FA5" w14:textId="77777777" w:rsidR="00483335" w:rsidRDefault="00483335" w:rsidP="00483335">
            <w:pPr>
              <w:pStyle w:val="ListParagraph"/>
            </w:pPr>
            <w:r>
              <w:t>Casual dining, American cuisine, French cuisine.</w:t>
            </w:r>
          </w:p>
          <w:p w14:paraId="5B043B17" w14:textId="77777777" w:rsidR="00483335" w:rsidRDefault="00483335" w:rsidP="00483335">
            <w:pPr>
              <w:pStyle w:val="ListParagraph"/>
            </w:pPr>
            <w:r>
              <w:t>Worked Cold station, grilling station, sautéing stations, expedite, mis en place, plating</w:t>
            </w:r>
          </w:p>
          <w:p w14:paraId="4C5BCC81" w14:textId="77777777" w:rsidR="00483335" w:rsidRDefault="00483335" w:rsidP="00483335">
            <w:pPr>
              <w:pStyle w:val="ListParagraph"/>
            </w:pPr>
          </w:p>
          <w:p w14:paraId="78C140F5" w14:textId="77777777" w:rsidR="00483335" w:rsidRPr="00A62599" w:rsidRDefault="00483335" w:rsidP="00483335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A15257">
              <w:rPr>
                <w:b/>
              </w:rPr>
              <w:t>Bleu kitchen</w:t>
            </w:r>
          </w:p>
          <w:p w14:paraId="28E5FDE0" w14:textId="77777777" w:rsidR="00483335" w:rsidRDefault="00483335" w:rsidP="00483335">
            <w:pPr>
              <w:pStyle w:val="ListParagraph"/>
            </w:pPr>
            <w:r>
              <w:t>Mexican cuisine, American Cuisine, Salads</w:t>
            </w:r>
          </w:p>
          <w:p w14:paraId="1A49526B" w14:textId="77777777" w:rsidR="00483335" w:rsidRDefault="00483335" w:rsidP="00483335">
            <w:pPr>
              <w:pStyle w:val="ListParagraph"/>
            </w:pPr>
            <w:r>
              <w:t xml:space="preserve">Grilling station, frying station, Cold station, mis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placen</w:t>
            </w:r>
            <w:proofErr w:type="spellEnd"/>
            <w:r>
              <w:t>, plating.</w:t>
            </w:r>
          </w:p>
          <w:p w14:paraId="09EB96C2" w14:textId="77777777" w:rsidR="00483335" w:rsidRDefault="00483335" w:rsidP="00483335">
            <w:pPr>
              <w:pStyle w:val="ListParagraph"/>
            </w:pPr>
          </w:p>
          <w:p w14:paraId="2E0359AF" w14:textId="77777777" w:rsidR="00483335" w:rsidRPr="00A15257" w:rsidRDefault="00483335" w:rsidP="00483335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A15257">
              <w:rPr>
                <w:b/>
              </w:rPr>
              <w:t xml:space="preserve">Banquets </w:t>
            </w:r>
          </w:p>
          <w:p w14:paraId="519453CF" w14:textId="77777777" w:rsidR="00483335" w:rsidRDefault="00483335" w:rsidP="00483335">
            <w:r>
              <w:t xml:space="preserve">              Catering, hurricane ride outs, Farm events, mis en place to plating.</w:t>
            </w:r>
          </w:p>
          <w:p w14:paraId="425FFFBF" w14:textId="77777777" w:rsidR="00483335" w:rsidRDefault="00483335" w:rsidP="00483335"/>
          <w:p w14:paraId="77E30A2A" w14:textId="77777777" w:rsidR="00483335" w:rsidRPr="00A15257" w:rsidRDefault="00483335" w:rsidP="00483335">
            <w:pPr>
              <w:pStyle w:val="ListParagraph"/>
              <w:numPr>
                <w:ilvl w:val="0"/>
                <w:numId w:val="14"/>
              </w:numPr>
              <w:rPr>
                <w:b/>
              </w:rPr>
            </w:pPr>
            <w:r w:rsidRPr="00A15257">
              <w:rPr>
                <w:b/>
              </w:rPr>
              <w:t>First drop kitchen</w:t>
            </w:r>
          </w:p>
          <w:p w14:paraId="5C09EDE9" w14:textId="77777777" w:rsidR="00483335" w:rsidRDefault="00483335" w:rsidP="00483335">
            <w:pPr>
              <w:pStyle w:val="ListParagraph"/>
            </w:pPr>
            <w:r>
              <w:t>Mis en place</w:t>
            </w:r>
          </w:p>
          <w:p w14:paraId="5CCD4EF5" w14:textId="36A3AB59" w:rsidR="00483335" w:rsidRDefault="00483335" w:rsidP="001D0BF1">
            <w:pPr>
              <w:contextualSpacing w:val="0"/>
            </w:pPr>
          </w:p>
          <w:p w14:paraId="3FF145CE" w14:textId="260FCCD3" w:rsidR="00483335" w:rsidRDefault="00483335" w:rsidP="001D0BF1">
            <w:pPr>
              <w:contextualSpacing w:val="0"/>
            </w:pPr>
          </w:p>
          <w:p w14:paraId="50BEFE1D" w14:textId="14F55D47" w:rsidR="00483335" w:rsidRPr="00CF1A49" w:rsidRDefault="00483335" w:rsidP="00483335">
            <w:pPr>
              <w:pStyle w:val="Heading3"/>
              <w:contextualSpacing w:val="0"/>
            </w:pPr>
            <w:r>
              <w:t>September 2015</w:t>
            </w:r>
            <w:r w:rsidRPr="00CF1A49">
              <w:t xml:space="preserve"> – </w:t>
            </w:r>
            <w:r>
              <w:t>november 201</w:t>
            </w:r>
            <w:r w:rsidR="00334792">
              <w:t>6</w:t>
            </w:r>
          </w:p>
          <w:p w14:paraId="4A277C7F" w14:textId="79C18E49" w:rsidR="00483335" w:rsidRDefault="00483335" w:rsidP="00483335">
            <w:pPr>
              <w:pStyle w:val="Heading2"/>
              <w:contextualSpacing w:val="0"/>
            </w:pPr>
            <w:r>
              <w:t>line Cook</w:t>
            </w:r>
            <w:r w:rsidR="00334792">
              <w:t xml:space="preserve"> (intern)</w:t>
            </w:r>
          </w:p>
          <w:p w14:paraId="67DFE56F" w14:textId="77777777" w:rsidR="00483335" w:rsidRPr="006C48AE" w:rsidRDefault="00483335" w:rsidP="00483335">
            <w:pPr>
              <w:pStyle w:val="Heading2"/>
              <w:contextualSpacing w:val="0"/>
              <w:rPr>
                <w:b w:val="0"/>
                <w:bCs/>
              </w:rPr>
            </w:pPr>
            <w:r w:rsidRPr="006C48AE">
              <w:rPr>
                <w:rStyle w:val="SubtleReference"/>
                <w:b/>
                <w:bCs/>
              </w:rPr>
              <w:t>café Ysabel</w:t>
            </w:r>
          </w:p>
          <w:p w14:paraId="1371B03D" w14:textId="77777777" w:rsidR="00483335" w:rsidRDefault="00483335" w:rsidP="00483335">
            <w:pPr>
              <w:contextualSpacing w:val="0"/>
            </w:pPr>
            <w:r>
              <w:t>Assisted Chef instructors in cooking demos, product sales, workshop classes, catering services, degustation, VIP dinners.</w:t>
            </w:r>
          </w:p>
          <w:p w14:paraId="0B82D0A1" w14:textId="77777777" w:rsidR="00483335" w:rsidRDefault="00483335" w:rsidP="00483335">
            <w:pPr>
              <w:contextualSpacing w:val="0"/>
            </w:pPr>
          </w:p>
          <w:p w14:paraId="348A7A5E" w14:textId="77777777" w:rsidR="00483335" w:rsidRPr="00592104" w:rsidRDefault="00483335" w:rsidP="0048333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PH" w:eastAsia="en-PH"/>
              </w:rPr>
            </w:pPr>
          </w:p>
          <w:p w14:paraId="3F8545BC" w14:textId="77777777" w:rsidR="00483335" w:rsidRPr="00592104" w:rsidRDefault="00483335" w:rsidP="00483335">
            <w:pPr>
              <w:ind w:left="8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PH" w:eastAsia="en-PH"/>
              </w:rPr>
            </w:pPr>
            <w:r w:rsidRPr="00592104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PH" w:eastAsia="en-PH"/>
              </w:rPr>
              <w:t>·         Cold/Hot kitchen – 460 hours</w:t>
            </w:r>
          </w:p>
          <w:p w14:paraId="76D1121D" w14:textId="77777777" w:rsidR="00483335" w:rsidRPr="00592104" w:rsidRDefault="00483335" w:rsidP="00483335">
            <w:pPr>
              <w:ind w:left="8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PH" w:eastAsia="en-PH"/>
              </w:rPr>
            </w:pPr>
            <w:r w:rsidRPr="00592104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PH" w:eastAsia="en-PH"/>
              </w:rPr>
              <w:t>·         Butchery – 50 hours</w:t>
            </w:r>
          </w:p>
          <w:p w14:paraId="4DB0D40D" w14:textId="77777777" w:rsidR="00483335" w:rsidRDefault="00483335" w:rsidP="00483335">
            <w:pPr>
              <w:ind w:left="880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PH" w:eastAsia="en-PH"/>
              </w:rPr>
            </w:pPr>
            <w:r w:rsidRPr="00592104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PH" w:eastAsia="en-PH"/>
              </w:rPr>
              <w:t>·         Baking – 115 hours</w:t>
            </w:r>
          </w:p>
          <w:p w14:paraId="1AEDF89D" w14:textId="5DAD59C9" w:rsidR="00DA77F5" w:rsidRPr="00C515D2" w:rsidRDefault="00C515D2" w:rsidP="00C515D2">
            <w:pPr>
              <w:contextualSpacing w:val="0"/>
            </w:pPr>
            <w:r w:rsidRPr="00592104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PH" w:eastAsia="en-PH"/>
              </w:rPr>
              <w:t>·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PH" w:eastAsia="en-PH"/>
              </w:rPr>
              <w:t xml:space="preserve">                </w:t>
            </w:r>
            <w:r w:rsidRPr="00592104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PH" w:eastAsia="en-PH"/>
              </w:rPr>
              <w:t xml:space="preserve">         Purchasing – 50 hours</w:t>
            </w:r>
          </w:p>
        </w:tc>
      </w:tr>
    </w:tbl>
    <w:p w14:paraId="773D3CC4" w14:textId="77777777" w:rsidR="005D2FA2" w:rsidRDefault="005D2FA2" w:rsidP="0097790C">
      <w:pPr>
        <w:pStyle w:val="Heading1"/>
      </w:pPr>
    </w:p>
    <w:p w14:paraId="035111DC" w14:textId="77777777" w:rsidR="005D2FA2" w:rsidRDefault="005D2FA2" w:rsidP="0097790C">
      <w:pPr>
        <w:pStyle w:val="Heading1"/>
      </w:pPr>
    </w:p>
    <w:p w14:paraId="5826D2B4" w14:textId="77777777" w:rsidR="005D2FA2" w:rsidRPr="00CF1A49" w:rsidRDefault="005D2FA2" w:rsidP="0097790C">
      <w:pPr>
        <w:pStyle w:val="Heading1"/>
      </w:pPr>
      <w:r>
        <w:t>Education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1F76DA99" w14:textId="77777777" w:rsidTr="00D66A52">
        <w:tc>
          <w:tcPr>
            <w:tcW w:w="9355" w:type="dxa"/>
          </w:tcPr>
          <w:p w14:paraId="646E1C8E" w14:textId="7026E617" w:rsidR="001D0BF1" w:rsidRPr="00CF1A49" w:rsidRDefault="008058B9" w:rsidP="001D0BF1">
            <w:pPr>
              <w:pStyle w:val="Heading3"/>
              <w:contextualSpacing w:val="0"/>
            </w:pPr>
            <w:r>
              <w:t>april</w:t>
            </w:r>
            <w:r w:rsidR="001D0BF1" w:rsidRPr="00CF1A49">
              <w:t xml:space="preserve"> </w:t>
            </w:r>
            <w:r>
              <w:t>201</w:t>
            </w:r>
            <w:r w:rsidR="00334792">
              <w:t>6</w:t>
            </w:r>
          </w:p>
          <w:p w14:paraId="6F4A6A45" w14:textId="77777777" w:rsidR="008058B9" w:rsidRDefault="008058B9" w:rsidP="001D0BF1">
            <w:pPr>
              <w:pStyle w:val="Heading2"/>
              <w:contextualSpacing w:val="0"/>
            </w:pPr>
            <w:r>
              <w:t>diploma in professional culinary and pastry arts program</w:t>
            </w:r>
            <w:r w:rsidR="001D0BF1" w:rsidRPr="00CF1A49">
              <w:t xml:space="preserve"> </w:t>
            </w:r>
          </w:p>
          <w:p w14:paraId="14DBCE7B" w14:textId="77777777" w:rsidR="001D0BF1" w:rsidRPr="008817F0" w:rsidRDefault="008058B9" w:rsidP="001D0BF1">
            <w:pPr>
              <w:pStyle w:val="Heading2"/>
              <w:contextualSpacing w:val="0"/>
              <w:rPr>
                <w:rStyle w:val="SubtleReference"/>
                <w:b/>
              </w:rPr>
            </w:pPr>
            <w:r w:rsidRPr="008817F0">
              <w:rPr>
                <w:rStyle w:val="SubtleReference"/>
                <w:b/>
              </w:rPr>
              <w:t>Center for asian culinary studies</w:t>
            </w:r>
          </w:p>
          <w:p w14:paraId="4F8D106F" w14:textId="77777777" w:rsidR="008817F0" w:rsidRDefault="008817F0" w:rsidP="008817F0">
            <w:pPr>
              <w:rPr>
                <w:lang w:val="en-PH" w:eastAsia="en-PH"/>
              </w:rPr>
            </w:pPr>
            <w:r w:rsidRPr="008817F0">
              <w:rPr>
                <w:lang w:val="en-PH" w:eastAsia="en-PH"/>
              </w:rPr>
              <w:t>455 P. Guevarra St. San Juan City Philippines 1500</w:t>
            </w:r>
          </w:p>
          <w:p w14:paraId="71BC64A9" w14:textId="77777777" w:rsidR="008817F0" w:rsidRDefault="008817F0" w:rsidP="008817F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 w:eastAsia="en-PH"/>
              </w:rPr>
            </w:pPr>
          </w:p>
          <w:p w14:paraId="636EAEA3" w14:textId="77777777" w:rsidR="008817F0" w:rsidRPr="008817F0" w:rsidRDefault="008817F0" w:rsidP="008817F0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val="en-PH" w:eastAsia="en-PH"/>
              </w:rPr>
            </w:pPr>
            <w:r w:rsidRPr="006C48AE">
              <w:rPr>
                <w:rFonts w:ascii="Times New Roman" w:eastAsia="Times New Roman" w:hAnsi="Times New Roman" w:cs="Times New Roman"/>
                <w:b/>
                <w:color w:val="ADADAD" w:themeColor="background2" w:themeShade="BF"/>
                <w:sz w:val="20"/>
                <w:szCs w:val="20"/>
                <w:lang w:val="en-PH" w:eastAsia="en-PH"/>
              </w:rPr>
              <w:t>Certification and Awards</w:t>
            </w:r>
            <w:r w:rsidRPr="008817F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PH" w:eastAsia="en-PH"/>
              </w:rPr>
              <w:t>:</w:t>
            </w:r>
          </w:p>
          <w:p w14:paraId="282E9E2D" w14:textId="77777777" w:rsidR="007538DC" w:rsidRPr="00CF1A49" w:rsidRDefault="008058B9" w:rsidP="007538DC">
            <w:pPr>
              <w:contextualSpacing w:val="0"/>
            </w:pPr>
            <w:r>
              <w:t>Bronze Medalist in Culinary Arts of batch 34TTHS</w:t>
            </w:r>
          </w:p>
        </w:tc>
      </w:tr>
      <w:tr w:rsidR="00F61DF9" w:rsidRPr="00CF1A49" w14:paraId="18AACC48" w14:textId="77777777" w:rsidTr="00F61DF9">
        <w:tc>
          <w:tcPr>
            <w:tcW w:w="9355" w:type="dxa"/>
            <w:tcMar>
              <w:top w:w="216" w:type="dxa"/>
            </w:tcMar>
          </w:tcPr>
          <w:p w14:paraId="2DACE68A" w14:textId="77777777" w:rsidR="00F61DF9" w:rsidRPr="00CF1A49" w:rsidRDefault="008058B9" w:rsidP="00F61DF9">
            <w:pPr>
              <w:pStyle w:val="Heading3"/>
              <w:contextualSpacing w:val="0"/>
            </w:pPr>
            <w:r>
              <w:t>march</w:t>
            </w:r>
            <w:r w:rsidR="00F61DF9" w:rsidRPr="00CF1A49">
              <w:t xml:space="preserve"> </w:t>
            </w:r>
            <w:r>
              <w:t>2015</w:t>
            </w:r>
          </w:p>
          <w:p w14:paraId="5D15167F" w14:textId="77777777" w:rsidR="008058B9" w:rsidRDefault="008058B9" w:rsidP="00F61DF9">
            <w:pPr>
              <w:pStyle w:val="Heading2"/>
              <w:contextualSpacing w:val="0"/>
            </w:pPr>
            <w:r>
              <w:t>secondary education</w:t>
            </w:r>
            <w:r w:rsidR="00F61DF9" w:rsidRPr="00CF1A49">
              <w:t xml:space="preserve"> </w:t>
            </w:r>
          </w:p>
          <w:p w14:paraId="0D0CE23A" w14:textId="77777777" w:rsidR="00F61DF9" w:rsidRPr="008817F0" w:rsidRDefault="008058B9" w:rsidP="00F61DF9">
            <w:pPr>
              <w:pStyle w:val="Heading2"/>
              <w:contextualSpacing w:val="0"/>
              <w:rPr>
                <w:rStyle w:val="SubtleReference"/>
                <w:b/>
              </w:rPr>
            </w:pPr>
            <w:r w:rsidRPr="008817F0">
              <w:rPr>
                <w:rStyle w:val="SubtleReference"/>
                <w:b/>
              </w:rPr>
              <w:t>Taytay united methodist christian school</w:t>
            </w:r>
            <w:r w:rsidR="008817F0" w:rsidRPr="008817F0">
              <w:rPr>
                <w:rStyle w:val="SubtleReference"/>
                <w:b/>
              </w:rPr>
              <w:t>, INC</w:t>
            </w:r>
          </w:p>
          <w:p w14:paraId="424F879D" w14:textId="77777777" w:rsidR="008817F0" w:rsidRPr="008817F0" w:rsidRDefault="008817F0" w:rsidP="008817F0">
            <w:r w:rsidRPr="008817F0">
              <w:t>Apollo St., Brgy. San Isidro, Taytay, Rizal</w:t>
            </w:r>
          </w:p>
          <w:p w14:paraId="001262E3" w14:textId="77777777" w:rsidR="008817F0" w:rsidRDefault="008817F0" w:rsidP="00F61DF9">
            <w:pPr>
              <w:pStyle w:val="Heading2"/>
              <w:contextualSpacing w:val="0"/>
            </w:pPr>
          </w:p>
          <w:p w14:paraId="5C685191" w14:textId="77777777" w:rsidR="008817F0" w:rsidRPr="008817F0" w:rsidRDefault="008817F0" w:rsidP="008817F0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val="en-PH" w:eastAsia="en-PH"/>
              </w:rPr>
            </w:pPr>
            <w:r w:rsidRPr="006C48AE">
              <w:rPr>
                <w:rFonts w:ascii="Times New Roman" w:eastAsia="Times New Roman" w:hAnsi="Times New Roman" w:cs="Times New Roman"/>
                <w:b/>
                <w:color w:val="ADADAD" w:themeColor="background2" w:themeShade="BF"/>
                <w:sz w:val="20"/>
                <w:szCs w:val="20"/>
                <w:lang w:val="en-PH" w:eastAsia="en-PH"/>
              </w:rPr>
              <w:t>Certification and Awards</w:t>
            </w:r>
            <w:r w:rsidRPr="008817F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PH" w:eastAsia="en-PH"/>
              </w:rPr>
              <w:t>:</w:t>
            </w:r>
          </w:p>
          <w:p w14:paraId="290DFCDF" w14:textId="3E6DDF93" w:rsidR="00483335" w:rsidRDefault="008058B9" w:rsidP="00F61DF9">
            <w:r>
              <w:t>Loyalty award, perfect attendance</w:t>
            </w:r>
          </w:p>
        </w:tc>
      </w:tr>
    </w:tbl>
    <w:sdt>
      <w:sdtPr>
        <w:alias w:val="Skills:"/>
        <w:tag w:val="Skills:"/>
        <w:id w:val="-1392877668"/>
        <w:placeholder>
          <w:docPart w:val="755717CE1B4B47E8975C6D768F35DB15"/>
        </w:placeholder>
        <w:temporary/>
        <w:showingPlcHdr/>
        <w15:appearance w15:val="hidden"/>
      </w:sdtPr>
      <w:sdtContent>
        <w:p w14:paraId="6B6BB4C1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0365F082" w14:textId="77777777" w:rsidTr="00CF1A49">
        <w:tc>
          <w:tcPr>
            <w:tcW w:w="4675" w:type="dxa"/>
          </w:tcPr>
          <w:p w14:paraId="1E023EB6" w14:textId="77777777" w:rsidR="001E3120" w:rsidRPr="006E1507" w:rsidRDefault="008058B9" w:rsidP="006E1507">
            <w:pPr>
              <w:pStyle w:val="ListBullet"/>
              <w:contextualSpacing w:val="0"/>
            </w:pPr>
            <w:r>
              <w:t>Can work well as an individual and an effective team player</w:t>
            </w:r>
          </w:p>
          <w:p w14:paraId="572C837D" w14:textId="77777777" w:rsidR="001F4E6D" w:rsidRDefault="008058B9" w:rsidP="006E1507">
            <w:pPr>
              <w:pStyle w:val="ListBullet"/>
              <w:contextualSpacing w:val="0"/>
            </w:pPr>
            <w:r>
              <w:t>Trained in commercial catering process</w:t>
            </w:r>
          </w:p>
          <w:p w14:paraId="61BD352A" w14:textId="77777777" w:rsidR="008058B9" w:rsidRDefault="008058B9" w:rsidP="006E1507">
            <w:pPr>
              <w:pStyle w:val="ListBullet"/>
              <w:contextualSpacing w:val="0"/>
            </w:pPr>
            <w:r>
              <w:t xml:space="preserve">Knowledgeable in modern and traditional culinary techniques </w:t>
            </w:r>
          </w:p>
          <w:p w14:paraId="32AD7588" w14:textId="77777777" w:rsidR="008058B9" w:rsidRPr="006E1507" w:rsidRDefault="008058B9" w:rsidP="0000096F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</w:tc>
        <w:tc>
          <w:tcPr>
            <w:tcW w:w="4675" w:type="dxa"/>
            <w:tcMar>
              <w:left w:w="360" w:type="dxa"/>
            </w:tcMar>
          </w:tcPr>
          <w:p w14:paraId="4382C41D" w14:textId="77777777" w:rsidR="003A0632" w:rsidRPr="006E1507" w:rsidRDefault="008058B9" w:rsidP="006E1507">
            <w:pPr>
              <w:pStyle w:val="ListBullet"/>
              <w:contextualSpacing w:val="0"/>
            </w:pPr>
            <w:r>
              <w:t xml:space="preserve">Trained well in both Western, Asian, and American cuisine </w:t>
            </w:r>
          </w:p>
          <w:p w14:paraId="45574BDC" w14:textId="4122F423" w:rsidR="001E3120" w:rsidRDefault="008058B9" w:rsidP="00C515D2">
            <w:pPr>
              <w:pStyle w:val="ListBullet"/>
              <w:contextualSpacing w:val="0"/>
            </w:pPr>
            <w:r>
              <w:t xml:space="preserve">Handles kitchen pressure well </w:t>
            </w:r>
          </w:p>
          <w:p w14:paraId="4106061F" w14:textId="77777777" w:rsidR="008058B9" w:rsidRDefault="008058B9" w:rsidP="006E1507">
            <w:pPr>
              <w:pStyle w:val="ListBullet"/>
              <w:contextualSpacing w:val="0"/>
            </w:pPr>
            <w:r>
              <w:t>Knowledgeable in baking; cakes, bread, chocolates</w:t>
            </w:r>
          </w:p>
          <w:p w14:paraId="1F25ACE1" w14:textId="77777777" w:rsidR="008058B9" w:rsidRPr="006E1507" w:rsidRDefault="008058B9" w:rsidP="006E1507">
            <w:pPr>
              <w:pStyle w:val="ListBullet"/>
              <w:contextualSpacing w:val="0"/>
            </w:pPr>
            <w:r>
              <w:t>Dedicated, responsible, hardworking, fast learner</w:t>
            </w:r>
          </w:p>
        </w:tc>
      </w:tr>
    </w:tbl>
    <w:p w14:paraId="78C86A9D" w14:textId="77777777" w:rsidR="00A15257" w:rsidRDefault="00A15257" w:rsidP="0062312F">
      <w:pPr>
        <w:pStyle w:val="Heading1"/>
      </w:pPr>
    </w:p>
    <w:p w14:paraId="3BAEFC80" w14:textId="77777777" w:rsidR="00A15257" w:rsidRDefault="00A15257" w:rsidP="0062312F">
      <w:pPr>
        <w:pStyle w:val="Heading1"/>
      </w:pPr>
    </w:p>
    <w:p w14:paraId="6B76A263" w14:textId="77777777" w:rsidR="00483335" w:rsidRDefault="00483335" w:rsidP="0062312F">
      <w:pPr>
        <w:pStyle w:val="Heading1"/>
      </w:pPr>
    </w:p>
    <w:p w14:paraId="431990E4" w14:textId="29137B87" w:rsidR="00AD782D" w:rsidRPr="00CF1A49" w:rsidRDefault="0000096F" w:rsidP="0062312F">
      <w:pPr>
        <w:pStyle w:val="Heading1"/>
      </w:pPr>
      <w:r>
        <w:t>Training and Certificates</w:t>
      </w:r>
    </w:p>
    <w:p w14:paraId="46D8653A" w14:textId="77777777" w:rsidR="005D2FA2" w:rsidRPr="005D2FA2" w:rsidRDefault="005D2FA2" w:rsidP="005D2FA2">
      <w:pPr>
        <w:pStyle w:val="NormalWeb"/>
        <w:ind w:left="-450"/>
        <w:rPr>
          <w:rFonts w:eastAsia="Times New Roman"/>
          <w:color w:val="auto"/>
          <w:lang w:val="en-PH" w:eastAsia="en-PH"/>
        </w:rPr>
      </w:pPr>
      <w:r w:rsidRPr="005D2FA2">
        <w:rPr>
          <w:rFonts w:ascii="Century Gothic" w:eastAsia="Times New Roman" w:hAnsi="Century Gothic"/>
          <w:b/>
          <w:bCs/>
          <w:color w:val="000000"/>
          <w:sz w:val="20"/>
          <w:szCs w:val="20"/>
          <w:lang w:val="en-PH" w:eastAsia="en-PH"/>
        </w:rPr>
        <w:t>August 2016</w:t>
      </w:r>
    </w:p>
    <w:p w14:paraId="76B03935" w14:textId="77777777" w:rsidR="005D2FA2" w:rsidRPr="006C48AE" w:rsidRDefault="005D2FA2" w:rsidP="005D2FA2">
      <w:pPr>
        <w:ind w:left="-450"/>
        <w:rPr>
          <w:rFonts w:ascii="Times New Roman" w:eastAsia="Times New Roman" w:hAnsi="Times New Roman" w:cs="Times New Roman"/>
          <w:color w:val="1D824C" w:themeColor="accent1"/>
          <w:sz w:val="24"/>
          <w:szCs w:val="24"/>
          <w:lang w:val="en-PH" w:eastAsia="en-PH"/>
        </w:rPr>
      </w:pPr>
      <w:r w:rsidRPr="006C48AE">
        <w:rPr>
          <w:rFonts w:ascii="Century Gothic" w:eastAsia="Times New Roman" w:hAnsi="Century Gothic" w:cs="Times New Roman"/>
          <w:color w:val="1D824C" w:themeColor="accent1"/>
          <w:sz w:val="20"/>
          <w:szCs w:val="20"/>
          <w:lang w:val="en-PH" w:eastAsia="en-PH"/>
        </w:rPr>
        <w:t>National Certification IV</w:t>
      </w:r>
    </w:p>
    <w:p w14:paraId="618FAFF8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  <w:t>in Commercial Cooking, Technical Education and Skills</w:t>
      </w:r>
    </w:p>
    <w:p w14:paraId="605EB7E6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Times New Roman" w:eastAsia="Times New Roman" w:hAnsi="Times New Roman" w:cs="Times New Roman"/>
          <w:color w:val="000000"/>
          <w:sz w:val="20"/>
          <w:szCs w:val="20"/>
          <w:lang w:val="en-PH" w:eastAsia="en-PH"/>
        </w:rPr>
        <w:t>Development Authority</w:t>
      </w:r>
    </w:p>
    <w:p w14:paraId="2CC1E798" w14:textId="77777777" w:rsidR="005D2FA2" w:rsidRPr="005D2FA2" w:rsidRDefault="005D2FA2" w:rsidP="005D2FA2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</w:p>
    <w:p w14:paraId="25DE816B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n-PH" w:eastAsia="en-PH"/>
        </w:rPr>
        <w:t>March 21, 2016</w:t>
      </w:r>
      <w:r w:rsidRPr="005D2FA2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n-PH" w:eastAsia="en-PH"/>
        </w:rPr>
        <w:tab/>
      </w:r>
    </w:p>
    <w:p w14:paraId="6417BF7C" w14:textId="77777777" w:rsidR="005D2FA2" w:rsidRPr="006C48AE" w:rsidRDefault="005D2FA2" w:rsidP="005D2FA2">
      <w:pPr>
        <w:ind w:left="-450"/>
        <w:rPr>
          <w:rFonts w:ascii="Times New Roman" w:eastAsia="Times New Roman" w:hAnsi="Times New Roman" w:cs="Times New Roman"/>
          <w:color w:val="1D824C" w:themeColor="accent1"/>
          <w:sz w:val="24"/>
          <w:szCs w:val="24"/>
          <w:lang w:val="en-PH" w:eastAsia="en-PH"/>
        </w:rPr>
      </w:pPr>
      <w:r w:rsidRPr="006C48AE">
        <w:rPr>
          <w:rFonts w:ascii="Century Gothic" w:eastAsia="Times New Roman" w:hAnsi="Century Gothic" w:cs="Times New Roman"/>
          <w:color w:val="1D824C" w:themeColor="accent1"/>
          <w:sz w:val="20"/>
          <w:szCs w:val="20"/>
          <w:lang w:val="en-PH" w:eastAsia="en-PH"/>
        </w:rPr>
        <w:t>Wine Steward Program</w:t>
      </w:r>
    </w:p>
    <w:p w14:paraId="7E19DB2C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  <w:t>Center for Asian Culinary Studies</w:t>
      </w:r>
    </w:p>
    <w:p w14:paraId="40FA331A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  <w:t>Acquired basic skills in identifying different wines using all senses</w:t>
      </w:r>
    </w:p>
    <w:p w14:paraId="598739B2" w14:textId="77777777" w:rsidR="005D2FA2" w:rsidRPr="005D2FA2" w:rsidRDefault="005D2FA2" w:rsidP="005D2FA2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</w:p>
    <w:p w14:paraId="33BD45EB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n-PH" w:eastAsia="en-PH"/>
        </w:rPr>
        <w:t>(February 26, 2016 – March 2, 2016)</w:t>
      </w:r>
    </w:p>
    <w:p w14:paraId="7F30238E" w14:textId="77777777" w:rsidR="005D2FA2" w:rsidRPr="006C48AE" w:rsidRDefault="005D2FA2" w:rsidP="005D2FA2">
      <w:pPr>
        <w:ind w:left="-450"/>
        <w:rPr>
          <w:rFonts w:ascii="Times New Roman" w:eastAsia="Times New Roman" w:hAnsi="Times New Roman" w:cs="Times New Roman"/>
          <w:color w:val="1D824C" w:themeColor="accent1"/>
          <w:sz w:val="24"/>
          <w:szCs w:val="24"/>
          <w:lang w:val="en-PH" w:eastAsia="en-PH"/>
        </w:rPr>
      </w:pPr>
      <w:r w:rsidRPr="006C48AE">
        <w:rPr>
          <w:rFonts w:ascii="Century Gothic" w:eastAsia="Times New Roman" w:hAnsi="Century Gothic" w:cs="Times New Roman"/>
          <w:color w:val="1D824C" w:themeColor="accent1"/>
          <w:sz w:val="20"/>
          <w:szCs w:val="20"/>
          <w:lang w:val="en-PH" w:eastAsia="en-PH"/>
        </w:rPr>
        <w:t>Khao Yai Wine Region Association Certificate</w:t>
      </w:r>
    </w:p>
    <w:p w14:paraId="74D100F5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  <w:t>Khao Yai, Thailand</w:t>
      </w:r>
    </w:p>
    <w:p w14:paraId="111EB94F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  <w:t>Learned basic knowledge about the different types of grapes used in winemaking</w:t>
      </w:r>
    </w:p>
    <w:p w14:paraId="62B7BA61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n-PH" w:eastAsia="en-PH"/>
        </w:rPr>
        <w:tab/>
      </w:r>
    </w:p>
    <w:p w14:paraId="3D75FB4C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n-PH" w:eastAsia="en-PH"/>
        </w:rPr>
        <w:t>December 2015</w:t>
      </w:r>
    </w:p>
    <w:p w14:paraId="72366733" w14:textId="77777777" w:rsidR="005D2FA2" w:rsidRPr="006C48AE" w:rsidRDefault="005D2FA2" w:rsidP="005D2FA2">
      <w:pPr>
        <w:ind w:left="-450"/>
        <w:rPr>
          <w:rFonts w:ascii="Times New Roman" w:eastAsia="Times New Roman" w:hAnsi="Times New Roman" w:cs="Times New Roman"/>
          <w:color w:val="1D824C" w:themeColor="accent1"/>
          <w:sz w:val="24"/>
          <w:szCs w:val="24"/>
          <w:lang w:val="en-PH" w:eastAsia="en-PH"/>
        </w:rPr>
      </w:pPr>
      <w:r w:rsidRPr="006C48AE">
        <w:rPr>
          <w:rFonts w:ascii="Century Gothic" w:eastAsia="Times New Roman" w:hAnsi="Century Gothic" w:cs="Times New Roman"/>
          <w:color w:val="1D824C" w:themeColor="accent1"/>
          <w:sz w:val="20"/>
          <w:szCs w:val="20"/>
          <w:lang w:val="en-PH" w:eastAsia="en-PH"/>
        </w:rPr>
        <w:t>National Certification II</w:t>
      </w:r>
    </w:p>
    <w:p w14:paraId="2C221281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  <w:t>in Bread and Pastry Production, Technical</w:t>
      </w:r>
    </w:p>
    <w:p w14:paraId="322CA5D2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  <w:t>Education and Skills Development Authority</w:t>
      </w:r>
      <w:r w:rsidRPr="005D2FA2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n-PH" w:eastAsia="en-PH"/>
        </w:rPr>
        <w:t xml:space="preserve"> </w:t>
      </w:r>
    </w:p>
    <w:p w14:paraId="75E243A6" w14:textId="77777777" w:rsidR="005D2FA2" w:rsidRPr="005D2FA2" w:rsidRDefault="005D2FA2" w:rsidP="005D2FA2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</w:p>
    <w:p w14:paraId="044A39C2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n-PH" w:eastAsia="en-PH"/>
        </w:rPr>
        <w:t>November 2015</w:t>
      </w:r>
    </w:p>
    <w:p w14:paraId="2E968418" w14:textId="77777777" w:rsidR="005D2FA2" w:rsidRPr="006C48AE" w:rsidRDefault="005D2FA2" w:rsidP="005D2FA2">
      <w:pPr>
        <w:ind w:left="-450"/>
        <w:rPr>
          <w:rFonts w:ascii="Times New Roman" w:eastAsia="Times New Roman" w:hAnsi="Times New Roman" w:cs="Times New Roman"/>
          <w:color w:val="1D824C" w:themeColor="accent1"/>
          <w:sz w:val="24"/>
          <w:szCs w:val="24"/>
          <w:lang w:val="en-PH" w:eastAsia="en-PH"/>
        </w:rPr>
      </w:pPr>
      <w:r w:rsidRPr="006C48AE">
        <w:rPr>
          <w:rFonts w:ascii="Century Gothic" w:eastAsia="Times New Roman" w:hAnsi="Century Gothic" w:cs="Times New Roman"/>
          <w:color w:val="1D824C" w:themeColor="accent1"/>
          <w:sz w:val="20"/>
          <w:szCs w:val="20"/>
          <w:lang w:val="en-PH" w:eastAsia="en-PH"/>
        </w:rPr>
        <w:t>National Certification II</w:t>
      </w:r>
    </w:p>
    <w:p w14:paraId="5F566488" w14:textId="77777777" w:rsidR="005D2FA2" w:rsidRPr="005D2FA2" w:rsidRDefault="005D2FA2" w:rsidP="005D2FA2">
      <w:pPr>
        <w:ind w:left="-450"/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 w:rsidRPr="005D2FA2"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  <w:t>in Cookery, Technical Education and Skills</w:t>
      </w:r>
    </w:p>
    <w:p w14:paraId="105BB11E" w14:textId="18EAC792" w:rsidR="005D2FA2" w:rsidRDefault="005D2FA2" w:rsidP="005D2FA2">
      <w:pPr>
        <w:ind w:left="-450"/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</w:pPr>
      <w:r w:rsidRPr="005D2FA2"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  <w:t>Development Authority</w:t>
      </w:r>
    </w:p>
    <w:p w14:paraId="01F6F28D" w14:textId="79C3BBC6" w:rsidR="006A5414" w:rsidRDefault="006A5414" w:rsidP="005D2FA2">
      <w:pPr>
        <w:ind w:left="-450"/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</w:pPr>
    </w:p>
    <w:p w14:paraId="65078FBE" w14:textId="6E2263AE" w:rsidR="006A5414" w:rsidRDefault="006A5414" w:rsidP="005D2FA2">
      <w:pPr>
        <w:ind w:left="-450"/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</w:pPr>
    </w:p>
    <w:p w14:paraId="38570D7C" w14:textId="7EAD30E0" w:rsidR="006A5414" w:rsidRDefault="006A5414" w:rsidP="005D2FA2">
      <w:pPr>
        <w:ind w:left="-450"/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</w:pPr>
    </w:p>
    <w:p w14:paraId="5538F19E" w14:textId="049A1823" w:rsidR="006A5414" w:rsidRDefault="006A5414" w:rsidP="005D2FA2">
      <w:pPr>
        <w:ind w:left="-450"/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</w:pPr>
    </w:p>
    <w:p w14:paraId="15CD7EEC" w14:textId="049F570A" w:rsidR="005D2FA2" w:rsidRPr="005D2FA2" w:rsidRDefault="00C515D2" w:rsidP="00C515D2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PH" w:eastAsia="en-PH"/>
        </w:rPr>
      </w:pPr>
      <w:r>
        <w:rPr>
          <w:rFonts w:ascii="Century Gothic" w:eastAsia="Times New Roman" w:hAnsi="Century Gothic" w:cs="Times New Roman"/>
          <w:color w:val="000000"/>
          <w:sz w:val="20"/>
          <w:szCs w:val="20"/>
          <w:lang w:val="en-PH" w:eastAsia="en-PH"/>
        </w:rPr>
        <w:t xml:space="preserve">                                                  </w:t>
      </w:r>
      <w:r w:rsidR="005D2FA2" w:rsidRPr="005D2FA2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n-PH" w:eastAsia="en-PH"/>
        </w:rPr>
        <w:t>References Available Upon Request</w:t>
      </w:r>
    </w:p>
    <w:p w14:paraId="31D4350B" w14:textId="77777777" w:rsidR="00A15257" w:rsidRDefault="00A15257" w:rsidP="00A15257">
      <w:pPr>
        <w:pStyle w:val="Heading1"/>
      </w:pPr>
      <w:r>
        <w:t>Languages</w:t>
      </w:r>
    </w:p>
    <w:p w14:paraId="3503C45C" w14:textId="77777777" w:rsidR="00A15257" w:rsidRPr="0000096F" w:rsidRDefault="00A15257" w:rsidP="00A15257">
      <w:pPr>
        <w:numPr>
          <w:ilvl w:val="0"/>
          <w:numId w:val="15"/>
        </w:numPr>
        <w:ind w:right="460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PH" w:eastAsia="en-PH"/>
        </w:rPr>
      </w:pPr>
      <w:r>
        <w:rPr>
          <w:rFonts w:ascii="Times New Roman" w:eastAsia="Times New Roman" w:hAnsi="Times New Roman" w:cs="Times New Roman"/>
          <w:color w:val="000000"/>
          <w:lang w:val="en-PH" w:eastAsia="en-PH"/>
        </w:rPr>
        <w:t>Tagalog</w:t>
      </w:r>
    </w:p>
    <w:p w14:paraId="6C90BD55" w14:textId="77777777" w:rsidR="00A15257" w:rsidRPr="0000096F" w:rsidRDefault="00A15257" w:rsidP="00A15257">
      <w:pPr>
        <w:numPr>
          <w:ilvl w:val="0"/>
          <w:numId w:val="15"/>
        </w:numPr>
        <w:ind w:right="460"/>
        <w:jc w:val="both"/>
        <w:textAlignment w:val="baseline"/>
        <w:rPr>
          <w:rFonts w:ascii="Times New Roman" w:eastAsia="Times New Roman" w:hAnsi="Times New Roman" w:cs="Times New Roman"/>
          <w:color w:val="000000"/>
          <w:lang w:val="en-PH" w:eastAsia="en-PH"/>
        </w:rPr>
      </w:pPr>
      <w:r>
        <w:rPr>
          <w:rFonts w:ascii="Times New Roman" w:eastAsia="Times New Roman" w:hAnsi="Times New Roman" w:cs="Times New Roman"/>
          <w:color w:val="000000"/>
          <w:lang w:val="en-PH" w:eastAsia="en-PH"/>
        </w:rPr>
        <w:t>English</w:t>
      </w:r>
    </w:p>
    <w:p w14:paraId="07BC63C3" w14:textId="77777777" w:rsidR="00B51D1B" w:rsidRPr="00A15257" w:rsidRDefault="00B51D1B" w:rsidP="006E1507">
      <w:pPr>
        <w:rPr>
          <w:b/>
        </w:rPr>
      </w:pPr>
    </w:p>
    <w:sectPr w:rsidR="00B51D1B" w:rsidRPr="00A15257" w:rsidSect="00D274A1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81DD7" w14:textId="77777777" w:rsidR="00D274A1" w:rsidRDefault="00D274A1" w:rsidP="0068194B">
      <w:r>
        <w:separator/>
      </w:r>
    </w:p>
    <w:p w14:paraId="0B1D88F7" w14:textId="77777777" w:rsidR="00D274A1" w:rsidRDefault="00D274A1"/>
    <w:p w14:paraId="071C26A1" w14:textId="77777777" w:rsidR="00D274A1" w:rsidRDefault="00D274A1"/>
  </w:endnote>
  <w:endnote w:type="continuationSeparator" w:id="0">
    <w:p w14:paraId="24B921AA" w14:textId="77777777" w:rsidR="00D274A1" w:rsidRDefault="00D274A1" w:rsidP="0068194B">
      <w:r>
        <w:continuationSeparator/>
      </w:r>
    </w:p>
    <w:p w14:paraId="6D4D43B5" w14:textId="77777777" w:rsidR="00D274A1" w:rsidRDefault="00D274A1"/>
    <w:p w14:paraId="482B657F" w14:textId="77777777" w:rsidR="00D274A1" w:rsidRDefault="00D274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323A26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259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6D0A2" w14:textId="77777777" w:rsidR="00D274A1" w:rsidRDefault="00D274A1" w:rsidP="0068194B">
      <w:r>
        <w:separator/>
      </w:r>
    </w:p>
    <w:p w14:paraId="6ECE939E" w14:textId="77777777" w:rsidR="00D274A1" w:rsidRDefault="00D274A1"/>
    <w:p w14:paraId="0601FA28" w14:textId="77777777" w:rsidR="00D274A1" w:rsidRDefault="00D274A1"/>
  </w:footnote>
  <w:footnote w:type="continuationSeparator" w:id="0">
    <w:p w14:paraId="6BEFC08D" w14:textId="77777777" w:rsidR="00D274A1" w:rsidRDefault="00D274A1" w:rsidP="0068194B">
      <w:r>
        <w:continuationSeparator/>
      </w:r>
    </w:p>
    <w:p w14:paraId="67BAC15B" w14:textId="77777777" w:rsidR="00D274A1" w:rsidRDefault="00D274A1"/>
    <w:p w14:paraId="02989BB3" w14:textId="77777777" w:rsidR="00D274A1" w:rsidRDefault="00D274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EC128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EDCA9D" wp14:editId="5082B8D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2D00FA0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EF0CD6"/>
    <w:multiLevelType w:val="hybridMultilevel"/>
    <w:tmpl w:val="5C14DF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DA23545"/>
    <w:multiLevelType w:val="hybridMultilevel"/>
    <w:tmpl w:val="9FF87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467FE"/>
    <w:multiLevelType w:val="multilevel"/>
    <w:tmpl w:val="B5C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852AA"/>
    <w:multiLevelType w:val="hybridMultilevel"/>
    <w:tmpl w:val="37C04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E182EA7"/>
    <w:multiLevelType w:val="hybridMultilevel"/>
    <w:tmpl w:val="F4482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275137">
    <w:abstractNumId w:val="9"/>
  </w:num>
  <w:num w:numId="2" w16cid:durableId="186872353">
    <w:abstractNumId w:val="8"/>
  </w:num>
  <w:num w:numId="3" w16cid:durableId="1004895245">
    <w:abstractNumId w:val="7"/>
  </w:num>
  <w:num w:numId="4" w16cid:durableId="2141411122">
    <w:abstractNumId w:val="6"/>
  </w:num>
  <w:num w:numId="5" w16cid:durableId="660085952">
    <w:abstractNumId w:val="11"/>
  </w:num>
  <w:num w:numId="6" w16cid:durableId="171914707">
    <w:abstractNumId w:val="3"/>
  </w:num>
  <w:num w:numId="7" w16cid:durableId="630133857">
    <w:abstractNumId w:val="12"/>
  </w:num>
  <w:num w:numId="8" w16cid:durableId="1123185269">
    <w:abstractNumId w:val="2"/>
  </w:num>
  <w:num w:numId="9" w16cid:durableId="1334070342">
    <w:abstractNumId w:val="16"/>
  </w:num>
  <w:num w:numId="10" w16cid:durableId="1551648512">
    <w:abstractNumId w:val="5"/>
  </w:num>
  <w:num w:numId="11" w16cid:durableId="1629048189">
    <w:abstractNumId w:val="4"/>
  </w:num>
  <w:num w:numId="12" w16cid:durableId="175311658">
    <w:abstractNumId w:val="1"/>
  </w:num>
  <w:num w:numId="13" w16cid:durableId="213662230">
    <w:abstractNumId w:val="0"/>
  </w:num>
  <w:num w:numId="14" w16cid:durableId="1283655868">
    <w:abstractNumId w:val="10"/>
  </w:num>
  <w:num w:numId="15" w16cid:durableId="1001858618">
    <w:abstractNumId w:val="14"/>
  </w:num>
  <w:num w:numId="16" w16cid:durableId="2029258817">
    <w:abstractNumId w:val="15"/>
  </w:num>
  <w:num w:numId="17" w16cid:durableId="457064750">
    <w:abstractNumId w:val="17"/>
  </w:num>
  <w:num w:numId="18" w16cid:durableId="12220137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8B9"/>
    <w:rsid w:val="000001EF"/>
    <w:rsid w:val="0000096F"/>
    <w:rsid w:val="00007322"/>
    <w:rsid w:val="00007728"/>
    <w:rsid w:val="00017C0A"/>
    <w:rsid w:val="00024584"/>
    <w:rsid w:val="00024730"/>
    <w:rsid w:val="0003138E"/>
    <w:rsid w:val="00055E95"/>
    <w:rsid w:val="00062838"/>
    <w:rsid w:val="0007021F"/>
    <w:rsid w:val="00076D23"/>
    <w:rsid w:val="000B2BA5"/>
    <w:rsid w:val="000D3F87"/>
    <w:rsid w:val="000F2F8C"/>
    <w:rsid w:val="0010006E"/>
    <w:rsid w:val="001045A8"/>
    <w:rsid w:val="00114A91"/>
    <w:rsid w:val="001427E1"/>
    <w:rsid w:val="00163668"/>
    <w:rsid w:val="001710B8"/>
    <w:rsid w:val="00171566"/>
    <w:rsid w:val="00174676"/>
    <w:rsid w:val="001755A8"/>
    <w:rsid w:val="00184014"/>
    <w:rsid w:val="00192008"/>
    <w:rsid w:val="001C05FA"/>
    <w:rsid w:val="001C0E68"/>
    <w:rsid w:val="001C4B6F"/>
    <w:rsid w:val="001D0BF1"/>
    <w:rsid w:val="001D27EB"/>
    <w:rsid w:val="001E3120"/>
    <w:rsid w:val="001E7E0C"/>
    <w:rsid w:val="001F0BB0"/>
    <w:rsid w:val="001F0C10"/>
    <w:rsid w:val="001F4E6D"/>
    <w:rsid w:val="001F6140"/>
    <w:rsid w:val="00203573"/>
    <w:rsid w:val="0020597D"/>
    <w:rsid w:val="00213B4C"/>
    <w:rsid w:val="002200B0"/>
    <w:rsid w:val="002253B0"/>
    <w:rsid w:val="00236D54"/>
    <w:rsid w:val="00241D8C"/>
    <w:rsid w:val="00241FDB"/>
    <w:rsid w:val="0024720C"/>
    <w:rsid w:val="002617AE"/>
    <w:rsid w:val="002638D0"/>
    <w:rsid w:val="002647D3"/>
    <w:rsid w:val="00274502"/>
    <w:rsid w:val="00275EAE"/>
    <w:rsid w:val="00294998"/>
    <w:rsid w:val="00297F18"/>
    <w:rsid w:val="002A1945"/>
    <w:rsid w:val="002A4388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4792"/>
    <w:rsid w:val="00336056"/>
    <w:rsid w:val="00340F56"/>
    <w:rsid w:val="00341566"/>
    <w:rsid w:val="00347BAA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3F34DE"/>
    <w:rsid w:val="00405128"/>
    <w:rsid w:val="00406CFF"/>
    <w:rsid w:val="00416B25"/>
    <w:rsid w:val="00420592"/>
    <w:rsid w:val="00425FFC"/>
    <w:rsid w:val="004319E0"/>
    <w:rsid w:val="00437E8C"/>
    <w:rsid w:val="00440225"/>
    <w:rsid w:val="004726BC"/>
    <w:rsid w:val="00474105"/>
    <w:rsid w:val="00477A51"/>
    <w:rsid w:val="00480E6E"/>
    <w:rsid w:val="00483335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57242"/>
    <w:rsid w:val="00566A35"/>
    <w:rsid w:val="0056701E"/>
    <w:rsid w:val="005740D7"/>
    <w:rsid w:val="00592104"/>
    <w:rsid w:val="005A0F26"/>
    <w:rsid w:val="005A1B10"/>
    <w:rsid w:val="005A6850"/>
    <w:rsid w:val="005A6A61"/>
    <w:rsid w:val="005B167E"/>
    <w:rsid w:val="005B1B1B"/>
    <w:rsid w:val="005B6CFC"/>
    <w:rsid w:val="005C5932"/>
    <w:rsid w:val="005D2FA2"/>
    <w:rsid w:val="005D3CA7"/>
    <w:rsid w:val="005D4CC1"/>
    <w:rsid w:val="005F4B91"/>
    <w:rsid w:val="005F55D2"/>
    <w:rsid w:val="00602030"/>
    <w:rsid w:val="0062074A"/>
    <w:rsid w:val="0062312F"/>
    <w:rsid w:val="00625F2C"/>
    <w:rsid w:val="00652492"/>
    <w:rsid w:val="006537B7"/>
    <w:rsid w:val="00656BFD"/>
    <w:rsid w:val="006618E9"/>
    <w:rsid w:val="0068194B"/>
    <w:rsid w:val="00692703"/>
    <w:rsid w:val="006A1962"/>
    <w:rsid w:val="006A5414"/>
    <w:rsid w:val="006A7998"/>
    <w:rsid w:val="006B5D48"/>
    <w:rsid w:val="006B7D7B"/>
    <w:rsid w:val="006C1A5E"/>
    <w:rsid w:val="006C2A0B"/>
    <w:rsid w:val="006C48AE"/>
    <w:rsid w:val="006D3C28"/>
    <w:rsid w:val="006E1507"/>
    <w:rsid w:val="00704E1E"/>
    <w:rsid w:val="00712D8B"/>
    <w:rsid w:val="0071782A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3C74"/>
    <w:rsid w:val="007E49EB"/>
    <w:rsid w:val="007E6A61"/>
    <w:rsid w:val="00801140"/>
    <w:rsid w:val="00803404"/>
    <w:rsid w:val="00803413"/>
    <w:rsid w:val="008058B9"/>
    <w:rsid w:val="0081142A"/>
    <w:rsid w:val="00834955"/>
    <w:rsid w:val="00836466"/>
    <w:rsid w:val="00855B59"/>
    <w:rsid w:val="00860461"/>
    <w:rsid w:val="0086487C"/>
    <w:rsid w:val="00870B20"/>
    <w:rsid w:val="008817F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5B6E"/>
    <w:rsid w:val="009361BA"/>
    <w:rsid w:val="009369B9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5257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62599"/>
    <w:rsid w:val="00A755E8"/>
    <w:rsid w:val="00A93A5D"/>
    <w:rsid w:val="00AB32F8"/>
    <w:rsid w:val="00AB5B69"/>
    <w:rsid w:val="00AB610B"/>
    <w:rsid w:val="00AD360E"/>
    <w:rsid w:val="00AD40FB"/>
    <w:rsid w:val="00AD6A17"/>
    <w:rsid w:val="00AD782D"/>
    <w:rsid w:val="00AE7650"/>
    <w:rsid w:val="00B10EBE"/>
    <w:rsid w:val="00B1316E"/>
    <w:rsid w:val="00B236F1"/>
    <w:rsid w:val="00B50F99"/>
    <w:rsid w:val="00B51D1B"/>
    <w:rsid w:val="00B540F4"/>
    <w:rsid w:val="00B5712C"/>
    <w:rsid w:val="00B60FD0"/>
    <w:rsid w:val="00B622DF"/>
    <w:rsid w:val="00B6332A"/>
    <w:rsid w:val="00B81760"/>
    <w:rsid w:val="00B8494C"/>
    <w:rsid w:val="00BA1546"/>
    <w:rsid w:val="00BB4E51"/>
    <w:rsid w:val="00BC2B8C"/>
    <w:rsid w:val="00BD431F"/>
    <w:rsid w:val="00BE423E"/>
    <w:rsid w:val="00BF61AC"/>
    <w:rsid w:val="00C0109C"/>
    <w:rsid w:val="00C163BC"/>
    <w:rsid w:val="00C267CD"/>
    <w:rsid w:val="00C3504F"/>
    <w:rsid w:val="00C41A78"/>
    <w:rsid w:val="00C47FA6"/>
    <w:rsid w:val="00C515D2"/>
    <w:rsid w:val="00C53DE2"/>
    <w:rsid w:val="00C57FC6"/>
    <w:rsid w:val="00C66A7D"/>
    <w:rsid w:val="00C779DA"/>
    <w:rsid w:val="00C814F7"/>
    <w:rsid w:val="00CA4B4D"/>
    <w:rsid w:val="00CB35C3"/>
    <w:rsid w:val="00CD04C6"/>
    <w:rsid w:val="00CD323D"/>
    <w:rsid w:val="00CE0D2A"/>
    <w:rsid w:val="00CE4030"/>
    <w:rsid w:val="00CE6255"/>
    <w:rsid w:val="00CE64B3"/>
    <w:rsid w:val="00CF1A49"/>
    <w:rsid w:val="00D0630C"/>
    <w:rsid w:val="00D243A9"/>
    <w:rsid w:val="00D274A1"/>
    <w:rsid w:val="00D305E5"/>
    <w:rsid w:val="00D3330E"/>
    <w:rsid w:val="00D37CD3"/>
    <w:rsid w:val="00D37F3D"/>
    <w:rsid w:val="00D66A52"/>
    <w:rsid w:val="00D66EFA"/>
    <w:rsid w:val="00D72A2D"/>
    <w:rsid w:val="00D9521A"/>
    <w:rsid w:val="00DA3914"/>
    <w:rsid w:val="00DA59AA"/>
    <w:rsid w:val="00DA77F5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DF6691"/>
    <w:rsid w:val="00E01923"/>
    <w:rsid w:val="00E14498"/>
    <w:rsid w:val="00E2397A"/>
    <w:rsid w:val="00E254DB"/>
    <w:rsid w:val="00E300FC"/>
    <w:rsid w:val="00E362DB"/>
    <w:rsid w:val="00E44D42"/>
    <w:rsid w:val="00E5632B"/>
    <w:rsid w:val="00E603D2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31533"/>
    <w:rsid w:val="00F42E48"/>
    <w:rsid w:val="00F476C4"/>
    <w:rsid w:val="00F61DF9"/>
    <w:rsid w:val="00F767F3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38167"/>
  <w15:chartTrackingRefBased/>
  <w15:docId w15:val="{BD5686BA-34CC-4D43-B2EF-9A08FDD6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12C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apple-tab-span">
    <w:name w:val="apple-tab-span"/>
    <w:basedOn w:val="DefaultParagraphFont"/>
    <w:rsid w:val="005D2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Chronological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EBE97E2974A43D58602AE14FB7AD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CBF9D-AAB9-494E-84FC-FEEE25AEE4C8}"/>
      </w:docPartPr>
      <w:docPartBody>
        <w:p w:rsidR="0012275A" w:rsidRDefault="00961FAF">
          <w:pPr>
            <w:pStyle w:val="AEBE97E2974A43D58602AE14FB7AD0C4"/>
          </w:pPr>
          <w:r w:rsidRPr="00CF1A49">
            <w:t>Experience</w:t>
          </w:r>
        </w:p>
      </w:docPartBody>
    </w:docPart>
    <w:docPart>
      <w:docPartPr>
        <w:name w:val="755717CE1B4B47E8975C6D768F35D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4B00-6D77-44B5-904E-2059CD15670A}"/>
      </w:docPartPr>
      <w:docPartBody>
        <w:p w:rsidR="0012275A" w:rsidRDefault="00961FAF">
          <w:pPr>
            <w:pStyle w:val="755717CE1B4B47E8975C6D768F35DB15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9E1"/>
    <w:rsid w:val="0012275A"/>
    <w:rsid w:val="00177A56"/>
    <w:rsid w:val="001844A0"/>
    <w:rsid w:val="008117FC"/>
    <w:rsid w:val="008F49E1"/>
    <w:rsid w:val="00961FAF"/>
    <w:rsid w:val="00B27077"/>
    <w:rsid w:val="00D45809"/>
    <w:rsid w:val="00DE016E"/>
    <w:rsid w:val="00E9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AEBE97E2974A43D58602AE14FB7AD0C4">
    <w:name w:val="AEBE97E2974A43D58602AE14FB7AD0C4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755717CE1B4B47E8975C6D768F35DB15">
    <w:name w:val="755717CE1B4B47E8975C6D768F35D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E9292-5C59-408D-83D0-C4F30003C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 (Modern design)</Template>
  <TotalTime>89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Shri Dojello</cp:lastModifiedBy>
  <cp:revision>56</cp:revision>
  <dcterms:created xsi:type="dcterms:W3CDTF">2019-04-14T03:10:00Z</dcterms:created>
  <dcterms:modified xsi:type="dcterms:W3CDTF">2024-02-02T20:12:00Z</dcterms:modified>
  <cp:category/>
</cp:coreProperties>
</file>