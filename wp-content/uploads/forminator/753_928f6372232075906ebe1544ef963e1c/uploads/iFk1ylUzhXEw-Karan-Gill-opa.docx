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2207E7" w14:paraId="56F3E2D3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35E06089" w14:textId="3DAF0D57" w:rsidR="00692703" w:rsidRPr="002207E7" w:rsidRDefault="000B552A" w:rsidP="00913946">
            <w:pPr>
              <w:pStyle w:val="Title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Karanvir Singh</w:t>
            </w:r>
            <w:r w:rsidR="00692703" w:rsidRPr="002207E7">
              <w:rPr>
                <w:rFonts w:asciiTheme="minorHAnsi" w:hAnsiTheme="minorHAnsi" w:cstheme="minorHAnsi"/>
              </w:rPr>
              <w:t xml:space="preserve"> </w:t>
            </w:r>
            <w:r w:rsidR="00FB5943" w:rsidRPr="002207E7">
              <w:rPr>
                <w:rStyle w:val="IntenseEmphasis"/>
                <w:rFonts w:asciiTheme="minorHAnsi" w:hAnsiTheme="minorHAnsi" w:cstheme="minorHAnsi"/>
              </w:rPr>
              <w:t>gill</w:t>
            </w:r>
          </w:p>
          <w:p w14:paraId="7BE44414" w14:textId="55808719" w:rsidR="00692703" w:rsidRPr="002207E7" w:rsidRDefault="002662DC" w:rsidP="00913946">
            <w:pPr>
              <w:pStyle w:val="ContactInfo"/>
              <w:contextualSpacing w:val="0"/>
              <w:rPr>
                <w:rFonts w:cstheme="minorHAnsi"/>
              </w:rPr>
            </w:pPr>
            <w:r w:rsidRPr="002207E7">
              <w:rPr>
                <w:rFonts w:cstheme="minorHAnsi"/>
              </w:rPr>
              <w:t xml:space="preserve">2624 MILLWOODS RD EAST </w:t>
            </w:r>
            <w:r w:rsidR="00FB5943" w:rsidRPr="002207E7">
              <w:rPr>
                <w:rFonts w:cstheme="minorHAnsi"/>
              </w:rPr>
              <w:t>NW T6</w:t>
            </w:r>
            <w:r w:rsidRPr="002207E7">
              <w:rPr>
                <w:rFonts w:cstheme="minorHAnsi"/>
              </w:rPr>
              <w:t>L</w:t>
            </w:r>
            <w:r w:rsidR="00FB5943" w:rsidRPr="002207E7">
              <w:rPr>
                <w:rFonts w:cstheme="minorHAnsi"/>
              </w:rPr>
              <w:t xml:space="preserve"> </w:t>
            </w:r>
            <w:r w:rsidRPr="002207E7">
              <w:rPr>
                <w:rFonts w:cstheme="minorHAnsi"/>
              </w:rPr>
              <w:t>5K7</w:t>
            </w:r>
            <w:r w:rsidR="00692703" w:rsidRPr="002207E7">
              <w:rPr>
                <w:rFonts w:cstheme="minorHAnsi"/>
              </w:rPr>
              <w:t xml:space="preserve"> </w:t>
            </w:r>
            <w:sdt>
              <w:sdtPr>
                <w:rPr>
                  <w:rFonts w:cstheme="minorHAnsi"/>
                </w:rPr>
                <w:alias w:val="Divider dot:"/>
                <w:tag w:val="Divider dot:"/>
                <w:id w:val="-1459182552"/>
                <w:placeholder>
                  <w:docPart w:val="BF47CACE26134360AD43F4B023CF3016"/>
                </w:placeholder>
                <w:temporary/>
                <w:showingPlcHdr/>
                <w15:appearance w15:val="hidden"/>
              </w:sdtPr>
              <w:sdtContent>
                <w:r w:rsidR="00692703" w:rsidRPr="002207E7">
                  <w:rPr>
                    <w:rFonts w:cstheme="minorHAnsi"/>
                  </w:rPr>
                  <w:t>·</w:t>
                </w:r>
              </w:sdtContent>
            </w:sdt>
            <w:r w:rsidR="00692703" w:rsidRPr="002207E7">
              <w:rPr>
                <w:rFonts w:cstheme="minorHAnsi"/>
              </w:rPr>
              <w:t xml:space="preserve"> </w:t>
            </w:r>
            <w:r w:rsidR="00FB5943" w:rsidRPr="002207E7">
              <w:rPr>
                <w:rFonts w:cstheme="minorHAnsi"/>
              </w:rPr>
              <w:t>780</w:t>
            </w:r>
            <w:r w:rsidR="000B552A">
              <w:rPr>
                <w:rFonts w:cstheme="minorHAnsi"/>
              </w:rPr>
              <w:t>-271-5058</w:t>
            </w:r>
          </w:p>
          <w:p w14:paraId="7F14AB13" w14:textId="71782345" w:rsidR="00692703" w:rsidRPr="002207E7" w:rsidRDefault="000B552A" w:rsidP="00913946">
            <w:pPr>
              <w:pStyle w:val="ContactInfoEmphasis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gillk4528</w:t>
            </w:r>
            <w:r w:rsidR="00FB5943" w:rsidRPr="002207E7">
              <w:rPr>
                <w:rFonts w:cstheme="minorHAnsi"/>
              </w:rPr>
              <w:t>@gmail.com</w:t>
            </w:r>
          </w:p>
        </w:tc>
      </w:tr>
      <w:tr w:rsidR="009571D8" w:rsidRPr="002207E7" w14:paraId="0698B000" w14:textId="77777777" w:rsidTr="00692703">
        <w:tc>
          <w:tcPr>
            <w:tcW w:w="9360" w:type="dxa"/>
            <w:tcMar>
              <w:top w:w="432" w:type="dxa"/>
            </w:tcMar>
          </w:tcPr>
          <w:p w14:paraId="4D56784E" w14:textId="6FB148BC" w:rsidR="00D1616C" w:rsidRDefault="00FB5943" w:rsidP="00D1616C">
            <w:pPr>
              <w:numPr>
                <w:ilvl w:val="0"/>
                <w:numId w:val="19"/>
              </w:numPr>
              <w:contextualSpacing w:val="0"/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2207E7">
              <w:rPr>
                <w:rFonts w:cstheme="minorHAnsi"/>
                <w:bCs/>
                <w:sz w:val="24"/>
                <w:szCs w:val="24"/>
                <w:lang w:val="en"/>
              </w:rPr>
              <w:t xml:space="preserve">A dedicated individual seeking a position in </w:t>
            </w:r>
            <w:r w:rsidR="002876F5" w:rsidRPr="002207E7">
              <w:rPr>
                <w:rFonts w:cstheme="minorHAnsi"/>
                <w:bCs/>
                <w:sz w:val="24"/>
                <w:szCs w:val="24"/>
                <w:lang w:val="en"/>
              </w:rPr>
              <w:t>a dynamic</w:t>
            </w:r>
            <w:r w:rsidRPr="002207E7">
              <w:rPr>
                <w:rFonts w:cstheme="minorHAnsi"/>
                <w:bCs/>
                <w:sz w:val="24"/>
                <w:szCs w:val="24"/>
                <w:lang w:val="en"/>
              </w:rPr>
              <w:t xml:space="preserve"> and challenging environment</w:t>
            </w:r>
            <w:r w:rsidR="00D1616C" w:rsidRPr="002207E7">
              <w:rPr>
                <w:rFonts w:cstheme="minorHAnsi"/>
                <w:b/>
                <w:color w:val="auto"/>
                <w:sz w:val="24"/>
                <w:szCs w:val="24"/>
                <w:lang w:val="en-CA"/>
              </w:rPr>
              <w:t xml:space="preserve"> </w:t>
            </w:r>
            <w:r w:rsidR="0059748E" w:rsidRPr="002207E7">
              <w:rPr>
                <w:rFonts w:cstheme="minorHAnsi"/>
                <w:bCs/>
                <w:sz w:val="24"/>
                <w:szCs w:val="24"/>
                <w:lang w:val="en-CA"/>
              </w:rPr>
              <w:t>to</w:t>
            </w:r>
            <w:r w:rsidR="00D1616C" w:rsidRPr="002207E7">
              <w:rPr>
                <w:rFonts w:cstheme="minorHAnsi"/>
                <w:bCs/>
                <w:sz w:val="24"/>
                <w:szCs w:val="24"/>
                <w:lang w:val="en-CA"/>
              </w:rPr>
              <w:t xml:space="preserve"> secure a career with a reputable organization which can provide me the chance to work, so I can have the opportunity to help them in every situation.</w:t>
            </w:r>
          </w:p>
          <w:p w14:paraId="4888D150" w14:textId="77777777" w:rsidR="001C4637" w:rsidRDefault="001C4637" w:rsidP="001C4637">
            <w:pPr>
              <w:ind w:left="720"/>
              <w:contextualSpacing w:val="0"/>
              <w:rPr>
                <w:rFonts w:cstheme="minorHAnsi"/>
                <w:bCs/>
                <w:sz w:val="24"/>
                <w:szCs w:val="24"/>
                <w:lang w:val="en-CA"/>
              </w:rPr>
            </w:pPr>
          </w:p>
          <w:p w14:paraId="4E223032" w14:textId="461A6990" w:rsidR="000B552A" w:rsidRPr="002207E7" w:rsidRDefault="000B552A" w:rsidP="00D1616C">
            <w:pPr>
              <w:numPr>
                <w:ilvl w:val="0"/>
                <w:numId w:val="19"/>
              </w:numPr>
              <w:contextualSpacing w:val="0"/>
              <w:rPr>
                <w:rFonts w:cstheme="minorHAnsi"/>
                <w:bCs/>
                <w:sz w:val="24"/>
                <w:szCs w:val="24"/>
                <w:lang w:val="en-CA"/>
              </w:rPr>
            </w:pPr>
            <w:r>
              <w:rPr>
                <w:rFonts w:cstheme="minorHAnsi"/>
                <w:bCs/>
                <w:sz w:val="24"/>
                <w:szCs w:val="24"/>
                <w:lang w:val="en-CA"/>
              </w:rPr>
              <w:t>A very hardworking and responsible individual who can take responsibility.</w:t>
            </w:r>
          </w:p>
          <w:p w14:paraId="65519A48" w14:textId="77777777" w:rsidR="001755A8" w:rsidRPr="002207E7" w:rsidRDefault="00863155" w:rsidP="00913946">
            <w:pPr>
              <w:contextualSpacing w:val="0"/>
              <w:rPr>
                <w:rFonts w:cstheme="minorHAnsi"/>
              </w:rPr>
            </w:pPr>
            <w:r w:rsidRPr="002207E7">
              <w:rPr>
                <w:rFonts w:cstheme="minorHAnsi"/>
                <w:bCs/>
                <w:lang w:val="en"/>
              </w:rPr>
              <w:t>.</w:t>
            </w:r>
          </w:p>
        </w:tc>
      </w:tr>
    </w:tbl>
    <w:p w14:paraId="2AA49C6F" w14:textId="360ADE8E" w:rsidR="004E01EB" w:rsidRPr="002207E7" w:rsidRDefault="00C451AB" w:rsidP="004E01EB">
      <w:pPr>
        <w:pStyle w:val="Heading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work experience</w:t>
      </w:r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2207E7" w14:paraId="0AA449ED" w14:textId="77777777" w:rsidTr="00D66A52">
        <w:tc>
          <w:tcPr>
            <w:tcW w:w="9355" w:type="dxa"/>
          </w:tcPr>
          <w:p w14:paraId="2028976D" w14:textId="77777777" w:rsidR="005602D4" w:rsidRDefault="005602D4" w:rsidP="000B552A">
            <w:pPr>
              <w:pStyle w:val="Heading3"/>
              <w:contextualSpacing w:val="0"/>
              <w:rPr>
                <w:rFonts w:cstheme="minorHAnsi"/>
              </w:rPr>
            </w:pPr>
          </w:p>
          <w:p w14:paraId="41403210" w14:textId="285AEA3A" w:rsidR="00F6035D" w:rsidRDefault="00425DA2" w:rsidP="000B552A">
            <w:pPr>
              <w:pStyle w:val="Heading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april 2023 </w:t>
            </w:r>
            <w:r w:rsidR="00F6035D">
              <w:rPr>
                <w:rFonts w:cstheme="minorHAnsi"/>
              </w:rPr>
              <w:t xml:space="preserve">– </w:t>
            </w:r>
            <w:r w:rsidR="00557200">
              <w:rPr>
                <w:rFonts w:cstheme="minorHAnsi"/>
              </w:rPr>
              <w:t>March</w:t>
            </w:r>
            <w:r w:rsidR="00130E55">
              <w:rPr>
                <w:rFonts w:cstheme="minorHAnsi"/>
              </w:rPr>
              <w:t xml:space="preserve"> 202</w:t>
            </w:r>
            <w:r w:rsidR="00557200">
              <w:rPr>
                <w:rFonts w:cstheme="minorHAnsi"/>
              </w:rPr>
              <w:t>5</w:t>
            </w:r>
          </w:p>
          <w:p w14:paraId="4607F9D6" w14:textId="6E3DCC8A" w:rsidR="00F6035D" w:rsidRPr="00107401" w:rsidRDefault="00451933" w:rsidP="000B552A">
            <w:pPr>
              <w:pStyle w:val="Heading3"/>
              <w:contextualSpacing w:val="0"/>
              <w:rPr>
                <w:rFonts w:eastAsiaTheme="minorHAnsi" w:cstheme="minorHAnsi"/>
                <w:b w:val="0"/>
                <w:bCs/>
                <w:caps w:val="0"/>
                <w:sz w:val="24"/>
                <w:lang w:val="en-CA"/>
              </w:rPr>
            </w:pPr>
            <w:r>
              <w:rPr>
                <w:rFonts w:cstheme="minorHAnsi"/>
                <w:color w:val="156138" w:themeColor="accent1" w:themeShade="BF"/>
                <w:sz w:val="24"/>
              </w:rPr>
              <w:t>fo</w:t>
            </w:r>
            <w:r w:rsidR="00FA74E3">
              <w:rPr>
                <w:rFonts w:cstheme="minorHAnsi"/>
                <w:color w:val="156138" w:themeColor="accent1" w:themeShade="BF"/>
                <w:sz w:val="24"/>
              </w:rPr>
              <w:t>OD SERVICE SUPERVISOR,</w:t>
            </w:r>
            <w:r w:rsidR="009B75C9">
              <w:rPr>
                <w:rFonts w:cstheme="minorHAnsi"/>
                <w:color w:val="156138" w:themeColor="accent1" w:themeShade="BF"/>
                <w:sz w:val="24"/>
              </w:rPr>
              <w:t xml:space="preserve"> </w:t>
            </w:r>
            <w:r w:rsidR="00EA292C" w:rsidRPr="00BF0905">
              <w:rPr>
                <w:rFonts w:cstheme="minorHAnsi"/>
                <w:color w:val="156138" w:themeColor="accent1" w:themeShade="BF"/>
                <w:sz w:val="24"/>
              </w:rPr>
              <w:t>OPA OF GREECE</w:t>
            </w:r>
            <w:r w:rsidR="00EA292C">
              <w:rPr>
                <w:rFonts w:cstheme="minorHAnsi"/>
                <w:color w:val="156138" w:themeColor="accent1" w:themeShade="BF"/>
                <w:sz w:val="24"/>
              </w:rPr>
              <w:t xml:space="preserve"> </w:t>
            </w:r>
            <w:r w:rsidR="00557200">
              <w:rPr>
                <w:rFonts w:cstheme="minorHAnsi"/>
                <w:color w:val="156138" w:themeColor="accent1" w:themeShade="BF"/>
                <w:sz w:val="24"/>
              </w:rPr>
              <w:t>(</w:t>
            </w:r>
            <w:r w:rsidR="00F82C9B">
              <w:rPr>
                <w:rFonts w:cstheme="minorHAnsi"/>
                <w:color w:val="156138" w:themeColor="accent1" w:themeShade="BF"/>
                <w:sz w:val="24"/>
              </w:rPr>
              <w:t>WEST</w:t>
            </w:r>
            <w:r w:rsidR="00B436E8">
              <w:rPr>
                <w:rFonts w:cstheme="minorHAnsi"/>
                <w:color w:val="156138" w:themeColor="accent1" w:themeShade="BF"/>
                <w:sz w:val="24"/>
              </w:rPr>
              <w:t xml:space="preserve"> edmonton mall</w:t>
            </w:r>
            <w:r w:rsidR="00557200">
              <w:rPr>
                <w:rFonts w:cstheme="minorHAnsi"/>
                <w:color w:val="156138" w:themeColor="accent1" w:themeShade="BF"/>
                <w:sz w:val="24"/>
              </w:rPr>
              <w:t xml:space="preserve"> )</w:t>
            </w:r>
          </w:p>
          <w:p w14:paraId="6BA983A7" w14:textId="7B6AF347" w:rsidR="00F6035D" w:rsidRPr="00107401" w:rsidRDefault="005D36C0" w:rsidP="000B552A">
            <w:pPr>
              <w:pStyle w:val="Heading3"/>
              <w:contextualSpacing w:val="0"/>
              <w:rPr>
                <w:rFonts w:eastAsiaTheme="minorHAnsi" w:cstheme="minorHAnsi"/>
                <w:b w:val="0"/>
                <w:bCs/>
                <w:caps w:val="0"/>
                <w:sz w:val="24"/>
                <w:lang w:val="en-CA"/>
              </w:rPr>
            </w:pPr>
            <w:r w:rsidRPr="00107401">
              <w:rPr>
                <w:rFonts w:eastAsiaTheme="minorHAnsi" w:cstheme="minorHAnsi"/>
                <w:b w:val="0"/>
                <w:bCs/>
                <w:caps w:val="0"/>
                <w:sz w:val="24"/>
                <w:lang w:val="en-CA"/>
              </w:rPr>
              <w:t>RESPONSIBILTIES AND DUTIES PERFORMED –</w:t>
            </w:r>
          </w:p>
          <w:p w14:paraId="662C1A70" w14:textId="5B205B9D" w:rsidR="00446C7E" w:rsidRDefault="00446C7E" w:rsidP="00446C7E">
            <w:pPr>
              <w:pStyle w:val="ListParagraph"/>
              <w:rPr>
                <w:rFonts w:cstheme="minorHAnsi"/>
                <w:bCs/>
                <w:sz w:val="24"/>
                <w:szCs w:val="24"/>
                <w:lang w:val="en-CA"/>
              </w:rPr>
            </w:pPr>
          </w:p>
          <w:p w14:paraId="52B2C859" w14:textId="77777777" w:rsidR="009F53B1" w:rsidRPr="009F53B1" w:rsidRDefault="00446C7E" w:rsidP="0010740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446C7E">
              <w:rPr>
                <w:rFonts w:cstheme="minorHAnsi"/>
                <w:bCs/>
                <w:sz w:val="24"/>
                <w:szCs w:val="24"/>
              </w:rPr>
              <w:t>Oversee daily operations of front-of-house staff</w:t>
            </w:r>
            <w:r w:rsidR="00F6035D" w:rsidRPr="00107401">
              <w:rPr>
                <w:rFonts w:cstheme="minorHAnsi"/>
                <w:bCs/>
                <w:sz w:val="24"/>
                <w:szCs w:val="24"/>
                <w:lang w:val="en-CA"/>
              </w:rPr>
              <w:t xml:space="preserve"> </w:t>
            </w:r>
            <w:r w:rsidR="004F1BB0">
              <w:rPr>
                <w:rFonts w:cstheme="minorHAnsi"/>
                <w:bCs/>
                <w:sz w:val="24"/>
                <w:szCs w:val="24"/>
                <w:lang w:val="en-CA"/>
              </w:rPr>
              <w:t>.</w:t>
            </w:r>
            <w:r w:rsidR="009F53B1" w:rsidRPr="009F53B1">
              <w:t xml:space="preserve"> </w:t>
            </w:r>
          </w:p>
          <w:p w14:paraId="05DE6D26" w14:textId="12495997" w:rsidR="00F6035D" w:rsidRPr="009F53B1" w:rsidRDefault="009F53B1" w:rsidP="009F53B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lang w:val="en-CA"/>
              </w:rPr>
            </w:pPr>
            <w:r w:rsidRPr="009F53B1">
              <w:rPr>
                <w:rFonts w:cstheme="minorHAnsi"/>
                <w:bCs/>
                <w:sz w:val="24"/>
                <w:szCs w:val="24"/>
                <w:lang w:val="en-CA"/>
              </w:rPr>
              <w:t>Communicate effectively with upper management about daily operations, issues, and improvements</w:t>
            </w:r>
            <w:r w:rsidRPr="009F53B1">
              <w:rPr>
                <w:rFonts w:cstheme="minorHAnsi"/>
                <w:bCs/>
                <w:lang w:val="en-CA"/>
              </w:rPr>
              <w:t>.</w:t>
            </w:r>
          </w:p>
          <w:p w14:paraId="57249E20" w14:textId="03DE6958" w:rsidR="00F6035D" w:rsidRPr="00107401" w:rsidRDefault="00F6035D" w:rsidP="0010740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107401">
              <w:rPr>
                <w:rFonts w:cstheme="minorHAnsi"/>
                <w:bCs/>
                <w:sz w:val="24"/>
                <w:szCs w:val="24"/>
                <w:lang w:val="en-CA"/>
              </w:rPr>
              <w:t>cooking all meat</w:t>
            </w:r>
            <w:r w:rsidR="00354F2C" w:rsidRPr="00107401">
              <w:rPr>
                <w:rFonts w:cstheme="minorHAnsi"/>
                <w:bCs/>
                <w:sz w:val="24"/>
                <w:szCs w:val="24"/>
                <w:lang w:val="en-CA"/>
              </w:rPr>
              <w:t>s</w:t>
            </w:r>
            <w:r w:rsidRPr="00107401">
              <w:rPr>
                <w:rFonts w:cstheme="minorHAnsi"/>
                <w:bCs/>
                <w:sz w:val="24"/>
                <w:szCs w:val="24"/>
                <w:lang w:val="en-CA"/>
              </w:rPr>
              <w:t xml:space="preserve"> and other stuff on the grill and handling fryers together </w:t>
            </w:r>
          </w:p>
          <w:p w14:paraId="26CD5E66" w14:textId="2959F65E" w:rsidR="00F6035D" w:rsidRPr="00107401" w:rsidRDefault="00354F2C" w:rsidP="0010740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107401">
              <w:rPr>
                <w:rFonts w:cstheme="minorHAnsi"/>
                <w:bCs/>
                <w:sz w:val="24"/>
                <w:szCs w:val="24"/>
                <w:lang w:val="en-CA"/>
              </w:rPr>
              <w:t xml:space="preserve">punching orders and answering to phone calls and customer questions </w:t>
            </w:r>
          </w:p>
          <w:p w14:paraId="5A8B7012" w14:textId="2F45B7B5" w:rsidR="00354F2C" w:rsidRPr="00107401" w:rsidRDefault="00354F2C" w:rsidP="0010740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107401">
              <w:rPr>
                <w:rFonts w:cstheme="minorHAnsi"/>
                <w:bCs/>
                <w:sz w:val="24"/>
                <w:szCs w:val="24"/>
                <w:lang w:val="en-CA"/>
              </w:rPr>
              <w:t xml:space="preserve">doing prep things at the back of kitchen </w:t>
            </w:r>
          </w:p>
          <w:p w14:paraId="7A39A484" w14:textId="5A6D3EF2" w:rsidR="00354F2C" w:rsidRPr="00107401" w:rsidRDefault="00354F2C" w:rsidP="0010740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107401">
              <w:rPr>
                <w:rFonts w:cstheme="minorHAnsi"/>
                <w:bCs/>
                <w:sz w:val="24"/>
                <w:szCs w:val="24"/>
                <w:lang w:val="en-CA"/>
              </w:rPr>
              <w:t xml:space="preserve">arranging the delivery according to the fifo system and all other stuff </w:t>
            </w:r>
          </w:p>
          <w:p w14:paraId="2FE368E3" w14:textId="5355D358" w:rsidR="00354F2C" w:rsidRPr="00107401" w:rsidRDefault="00354F2C" w:rsidP="0010740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107401">
              <w:rPr>
                <w:rFonts w:cstheme="minorHAnsi"/>
                <w:bCs/>
                <w:sz w:val="24"/>
                <w:szCs w:val="24"/>
                <w:lang w:val="en-CA"/>
              </w:rPr>
              <w:t xml:space="preserve">working on the line by assembling wraps ,platters and other orders </w:t>
            </w:r>
          </w:p>
          <w:p w14:paraId="0D14995A" w14:textId="0BD43A75" w:rsidR="00354F2C" w:rsidRPr="00107401" w:rsidRDefault="00354F2C" w:rsidP="0010740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107401">
              <w:rPr>
                <w:rFonts w:cstheme="minorHAnsi"/>
                <w:bCs/>
                <w:sz w:val="24"/>
                <w:szCs w:val="24"/>
                <w:lang w:val="en-CA"/>
              </w:rPr>
              <w:t xml:space="preserve">familiar of working in fast pace and busy environment </w:t>
            </w:r>
          </w:p>
          <w:p w14:paraId="2C8FD4F9" w14:textId="325B1361" w:rsidR="00C71C6B" w:rsidRDefault="00C71C6B" w:rsidP="0010740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107401">
              <w:rPr>
                <w:rFonts w:cstheme="minorHAnsi"/>
                <w:bCs/>
                <w:sz w:val="24"/>
                <w:szCs w:val="24"/>
                <w:lang w:val="en-CA"/>
              </w:rPr>
              <w:t xml:space="preserve">lifting delivery items upto 50 lb </w:t>
            </w:r>
          </w:p>
          <w:p w14:paraId="3FC9E1B2" w14:textId="77979ECF" w:rsidR="000104C0" w:rsidRPr="00107401" w:rsidRDefault="005E34F8" w:rsidP="00107401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>
              <w:rPr>
                <w:rFonts w:cstheme="minorHAnsi"/>
                <w:bCs/>
                <w:sz w:val="24"/>
                <w:szCs w:val="24"/>
                <w:lang w:val="en-CA"/>
              </w:rPr>
              <w:t xml:space="preserve">maintain a clean and sanitized </w:t>
            </w:r>
            <w:r w:rsidR="00EE6050">
              <w:rPr>
                <w:rFonts w:cstheme="minorHAnsi"/>
                <w:bCs/>
                <w:sz w:val="24"/>
                <w:szCs w:val="24"/>
                <w:lang w:val="en-CA"/>
              </w:rPr>
              <w:t xml:space="preserve">back as well as front of houses as well cleaning dishes </w:t>
            </w:r>
          </w:p>
          <w:p w14:paraId="3BE1B4E3" w14:textId="77777777" w:rsidR="00F6035D" w:rsidRPr="00354F2C" w:rsidRDefault="00F6035D" w:rsidP="000B552A">
            <w:pPr>
              <w:pStyle w:val="Heading3"/>
              <w:contextualSpacing w:val="0"/>
              <w:rPr>
                <w:rFonts w:cstheme="minorHAnsi"/>
                <w:b w:val="0"/>
                <w:bCs/>
              </w:rPr>
            </w:pPr>
          </w:p>
          <w:p w14:paraId="3325A2C2" w14:textId="77777777" w:rsidR="00F6035D" w:rsidRDefault="00F6035D" w:rsidP="000B552A">
            <w:pPr>
              <w:pStyle w:val="Heading3"/>
              <w:contextualSpacing w:val="0"/>
              <w:rPr>
                <w:rFonts w:cstheme="minorHAnsi"/>
              </w:rPr>
            </w:pPr>
          </w:p>
          <w:p w14:paraId="014865B0" w14:textId="77777777" w:rsidR="00F6035D" w:rsidRDefault="00F6035D" w:rsidP="000B552A">
            <w:pPr>
              <w:pStyle w:val="Heading3"/>
              <w:contextualSpacing w:val="0"/>
              <w:rPr>
                <w:rFonts w:cstheme="minorHAnsi"/>
              </w:rPr>
            </w:pPr>
          </w:p>
          <w:p w14:paraId="15521F22" w14:textId="77777777" w:rsidR="00F6035D" w:rsidRDefault="00F6035D" w:rsidP="000B552A">
            <w:pPr>
              <w:pStyle w:val="Heading3"/>
              <w:contextualSpacing w:val="0"/>
              <w:rPr>
                <w:rFonts w:cstheme="minorHAnsi"/>
              </w:rPr>
            </w:pPr>
          </w:p>
          <w:p w14:paraId="26DE7FAF" w14:textId="5171C9A8" w:rsidR="000B552A" w:rsidRPr="002207E7" w:rsidRDefault="008A354E" w:rsidP="000B552A">
            <w:pPr>
              <w:pStyle w:val="Heading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july</w:t>
            </w:r>
            <w:r w:rsidR="000B552A" w:rsidRPr="002207E7">
              <w:rPr>
                <w:rFonts w:cstheme="minorHAnsi"/>
              </w:rPr>
              <w:t xml:space="preserve"> 20</w:t>
            </w:r>
            <w:r>
              <w:rPr>
                <w:rFonts w:cstheme="minorHAnsi"/>
              </w:rPr>
              <w:t>22</w:t>
            </w:r>
            <w:r w:rsidR="000B552A" w:rsidRPr="002207E7">
              <w:rPr>
                <w:rFonts w:cstheme="minorHAnsi"/>
              </w:rPr>
              <w:t xml:space="preserve"> –</w:t>
            </w:r>
            <w:r w:rsidR="000B552A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 xml:space="preserve">march </w:t>
            </w:r>
            <w:r w:rsidR="000B552A" w:rsidRPr="002207E7">
              <w:rPr>
                <w:rFonts w:cstheme="minorHAnsi"/>
              </w:rPr>
              <w:t>20</w:t>
            </w:r>
            <w:r>
              <w:rPr>
                <w:rFonts w:cstheme="minorHAnsi"/>
              </w:rPr>
              <w:t>23</w:t>
            </w:r>
          </w:p>
          <w:p w14:paraId="40D52DCC" w14:textId="0FF9045C" w:rsidR="000B552A" w:rsidRPr="00392A39" w:rsidRDefault="000B552A" w:rsidP="000B552A">
            <w:pPr>
              <w:pStyle w:val="Heading2"/>
              <w:contextualSpacing w:val="0"/>
              <w:rPr>
                <w:rFonts w:ascii="Arial" w:eastAsiaTheme="minorHAnsi" w:hAnsi="Arial" w:cs="Arial"/>
                <w:b w:val="0"/>
                <w:caps w:val="0"/>
                <w:color w:val="222222"/>
                <w:sz w:val="22"/>
                <w:szCs w:val="22"/>
                <w:shd w:val="clear" w:color="auto" w:fill="FFFFFF"/>
              </w:rPr>
            </w:pPr>
            <w:r w:rsidRPr="002207E7">
              <w:rPr>
                <w:rFonts w:cstheme="minorHAnsi"/>
              </w:rPr>
              <w:t>front end cashier/customer service</w:t>
            </w:r>
            <w:r w:rsidR="003E6356">
              <w:rPr>
                <w:rFonts w:cstheme="minorHAnsi"/>
              </w:rPr>
              <w:t xml:space="preserve"> </w:t>
            </w:r>
            <w:r w:rsidR="00F82C9B">
              <w:rPr>
                <w:rFonts w:cstheme="minorHAnsi"/>
              </w:rPr>
              <w:t>REPRESENTATIVE, RELIANCE</w:t>
            </w:r>
            <w:r w:rsidR="003C3DC4">
              <w:rPr>
                <w:rFonts w:cstheme="minorHAnsi"/>
              </w:rPr>
              <w:t xml:space="preserve"> ,ludhiana punjab india </w:t>
            </w:r>
          </w:p>
          <w:p w14:paraId="4D4AC10D" w14:textId="77777777" w:rsidR="000B552A" w:rsidRDefault="000B552A" w:rsidP="000B552A">
            <w:pPr>
              <w:pStyle w:val="Heading2"/>
              <w:contextualSpacing w:val="0"/>
              <w:rPr>
                <w:rFonts w:eastAsiaTheme="minorHAnsi" w:cstheme="minorHAnsi"/>
                <w:b w:val="0"/>
                <w:bCs/>
                <w:caps w:val="0"/>
                <w:color w:val="595959" w:themeColor="text1" w:themeTint="A6"/>
                <w:sz w:val="24"/>
                <w:szCs w:val="24"/>
                <w:lang w:val="en-CA"/>
              </w:rPr>
            </w:pPr>
            <w:r>
              <w:rPr>
                <w:rFonts w:eastAsiaTheme="minorHAnsi" w:cstheme="minorHAnsi"/>
                <w:b w:val="0"/>
                <w:bCs/>
                <w:caps w:val="0"/>
                <w:color w:val="595959" w:themeColor="text1" w:themeTint="A6"/>
                <w:sz w:val="24"/>
                <w:szCs w:val="24"/>
                <w:lang w:val="en-CA"/>
              </w:rPr>
              <w:t xml:space="preserve">RESPONSIBILITIES AND DUTIES PERFORMED – </w:t>
            </w:r>
          </w:p>
          <w:p w14:paraId="78431724" w14:textId="36EBBD7D" w:rsidR="008A354E" w:rsidRDefault="000B552A" w:rsidP="000B552A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C451AB">
              <w:rPr>
                <w:rFonts w:cstheme="minorHAnsi"/>
                <w:bCs/>
                <w:sz w:val="24"/>
                <w:szCs w:val="24"/>
                <w:lang w:val="en-CA"/>
              </w:rPr>
              <w:t>greeting customers</w:t>
            </w:r>
            <w:r w:rsidR="008A354E">
              <w:rPr>
                <w:rFonts w:cstheme="minorHAnsi"/>
                <w:bCs/>
                <w:sz w:val="24"/>
                <w:szCs w:val="24"/>
                <w:lang w:val="en-CA"/>
              </w:rPr>
              <w:t xml:space="preserve"> and </w:t>
            </w:r>
            <w:r w:rsidRPr="00C451AB">
              <w:rPr>
                <w:rFonts w:cstheme="minorHAnsi"/>
                <w:bCs/>
                <w:sz w:val="24"/>
                <w:szCs w:val="24"/>
                <w:lang w:val="en-CA"/>
              </w:rPr>
              <w:t>collecting payments</w:t>
            </w:r>
            <w:r w:rsidR="001C4637">
              <w:rPr>
                <w:rFonts w:cstheme="minorHAnsi"/>
                <w:bCs/>
                <w:sz w:val="24"/>
                <w:szCs w:val="24"/>
                <w:lang w:val="en-CA"/>
              </w:rPr>
              <w:t>.</w:t>
            </w:r>
          </w:p>
          <w:p w14:paraId="2EDE476B" w14:textId="53DD7CF2" w:rsidR="008A354E" w:rsidRDefault="000B552A" w:rsidP="000B552A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C451AB">
              <w:rPr>
                <w:rFonts w:cstheme="minorHAnsi"/>
                <w:bCs/>
                <w:sz w:val="24"/>
                <w:szCs w:val="24"/>
                <w:lang w:val="en-CA"/>
              </w:rPr>
              <w:t>using scanning devices, answering to customer inquiries</w:t>
            </w:r>
            <w:r w:rsidR="001C4637">
              <w:rPr>
                <w:rFonts w:cstheme="minorHAnsi"/>
                <w:bCs/>
                <w:sz w:val="24"/>
                <w:szCs w:val="24"/>
                <w:lang w:val="en-CA"/>
              </w:rPr>
              <w:t>.</w:t>
            </w:r>
            <w:r w:rsidRPr="00C451AB">
              <w:rPr>
                <w:rFonts w:cstheme="minorHAnsi"/>
                <w:bCs/>
                <w:sz w:val="24"/>
                <w:szCs w:val="24"/>
                <w:lang w:val="en-CA"/>
              </w:rPr>
              <w:t xml:space="preserve"> </w:t>
            </w:r>
          </w:p>
          <w:p w14:paraId="47DCF6AD" w14:textId="730F2BEC" w:rsidR="000B552A" w:rsidRDefault="000B552A" w:rsidP="000B552A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 w:rsidRPr="00C451AB">
              <w:rPr>
                <w:rFonts w:cstheme="minorHAnsi"/>
                <w:bCs/>
                <w:sz w:val="24"/>
                <w:szCs w:val="24"/>
                <w:lang w:val="en-CA"/>
              </w:rPr>
              <w:t>accepting customer returns</w:t>
            </w:r>
            <w:r w:rsidR="008A354E">
              <w:rPr>
                <w:rFonts w:cstheme="minorHAnsi"/>
                <w:bCs/>
                <w:sz w:val="24"/>
                <w:szCs w:val="24"/>
                <w:lang w:val="en-CA"/>
              </w:rPr>
              <w:t xml:space="preserve"> </w:t>
            </w:r>
            <w:r w:rsidRPr="00C451AB">
              <w:rPr>
                <w:rFonts w:cstheme="minorHAnsi"/>
                <w:bCs/>
                <w:sz w:val="24"/>
                <w:szCs w:val="24"/>
                <w:lang w:val="en-CA"/>
              </w:rPr>
              <w:t>and counting the money in the cash drawer</w:t>
            </w:r>
            <w:r w:rsidR="001C4637">
              <w:rPr>
                <w:rFonts w:cstheme="minorHAnsi"/>
                <w:bCs/>
                <w:sz w:val="24"/>
                <w:szCs w:val="24"/>
                <w:lang w:val="en-CA"/>
              </w:rPr>
              <w:t>.</w:t>
            </w:r>
          </w:p>
          <w:p w14:paraId="137ED46D" w14:textId="6311A4CA" w:rsidR="008A354E" w:rsidRDefault="001C4637" w:rsidP="000B552A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>
              <w:rPr>
                <w:rFonts w:cstheme="minorHAnsi"/>
                <w:bCs/>
                <w:sz w:val="24"/>
                <w:szCs w:val="24"/>
                <w:lang w:val="en-CA"/>
              </w:rPr>
              <w:t>stocking shelves and checking inventory.</w:t>
            </w:r>
          </w:p>
          <w:p w14:paraId="5EA0BCC0" w14:textId="09E0767F" w:rsidR="004A65AD" w:rsidRDefault="00107401" w:rsidP="000B552A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>
              <w:rPr>
                <w:rFonts w:cstheme="minorHAnsi"/>
                <w:bCs/>
                <w:sz w:val="24"/>
                <w:szCs w:val="24"/>
                <w:lang w:val="en-CA"/>
              </w:rPr>
              <w:lastRenderedPageBreak/>
              <w:t xml:space="preserve">lifting </w:t>
            </w:r>
            <w:r w:rsidR="002876F5">
              <w:rPr>
                <w:rFonts w:cstheme="minorHAnsi"/>
                <w:bCs/>
                <w:sz w:val="24"/>
                <w:szCs w:val="24"/>
                <w:lang w:val="en-CA"/>
              </w:rPr>
              <w:t>up to</w:t>
            </w:r>
            <w:r>
              <w:rPr>
                <w:rFonts w:cstheme="minorHAnsi"/>
                <w:bCs/>
                <w:sz w:val="24"/>
                <w:szCs w:val="24"/>
                <w:lang w:val="en-CA"/>
              </w:rPr>
              <w:t xml:space="preserve"> 50 lb</w:t>
            </w:r>
            <w:r w:rsidR="006878E4">
              <w:rPr>
                <w:rFonts w:cstheme="minorHAnsi"/>
                <w:bCs/>
                <w:sz w:val="24"/>
                <w:szCs w:val="24"/>
                <w:lang w:val="en-CA"/>
              </w:rPr>
              <w:t>.</w:t>
            </w:r>
          </w:p>
          <w:p w14:paraId="29604818" w14:textId="0A519136" w:rsidR="004A65AD" w:rsidRPr="00C451AB" w:rsidRDefault="00107401" w:rsidP="000B552A">
            <w:pPr>
              <w:pStyle w:val="ListParagraph"/>
              <w:numPr>
                <w:ilvl w:val="0"/>
                <w:numId w:val="22"/>
              </w:numPr>
              <w:rPr>
                <w:rFonts w:cstheme="minorHAnsi"/>
                <w:bCs/>
                <w:sz w:val="24"/>
                <w:szCs w:val="24"/>
                <w:lang w:val="en-CA"/>
              </w:rPr>
            </w:pPr>
            <w:r>
              <w:rPr>
                <w:rFonts w:cstheme="minorHAnsi"/>
                <w:bCs/>
                <w:sz w:val="24"/>
                <w:szCs w:val="24"/>
                <w:lang w:val="en-CA"/>
              </w:rPr>
              <w:t xml:space="preserve">arranging delivery according to </w:t>
            </w:r>
            <w:r w:rsidR="006878E4">
              <w:rPr>
                <w:rFonts w:cstheme="minorHAnsi"/>
                <w:bCs/>
                <w:sz w:val="24"/>
                <w:szCs w:val="24"/>
                <w:lang w:val="en-CA"/>
              </w:rPr>
              <w:t>(FIFO)</w:t>
            </w:r>
            <w:r>
              <w:rPr>
                <w:rFonts w:cstheme="minorHAnsi"/>
                <w:bCs/>
                <w:sz w:val="24"/>
                <w:szCs w:val="24"/>
                <w:lang w:val="en-CA"/>
              </w:rPr>
              <w:t xml:space="preserve">system </w:t>
            </w:r>
            <w:r w:rsidR="002876F5">
              <w:rPr>
                <w:rFonts w:cstheme="minorHAnsi"/>
                <w:bCs/>
                <w:sz w:val="24"/>
                <w:szCs w:val="24"/>
                <w:lang w:val="en-CA"/>
              </w:rPr>
              <w:t>managing</w:t>
            </w:r>
            <w:r>
              <w:rPr>
                <w:rFonts w:cstheme="minorHAnsi"/>
                <w:bCs/>
                <w:sz w:val="24"/>
                <w:szCs w:val="24"/>
                <w:lang w:val="en-CA"/>
              </w:rPr>
              <w:t xml:space="preserve"> shelves</w:t>
            </w:r>
            <w:r w:rsidR="006878E4">
              <w:rPr>
                <w:rFonts w:cstheme="minorHAnsi"/>
                <w:bCs/>
                <w:sz w:val="24"/>
                <w:szCs w:val="24"/>
                <w:lang w:val="en-CA"/>
              </w:rPr>
              <w:t>.</w:t>
            </w:r>
            <w:r>
              <w:rPr>
                <w:rFonts w:cstheme="minorHAnsi"/>
                <w:bCs/>
                <w:sz w:val="24"/>
                <w:szCs w:val="24"/>
                <w:lang w:val="en-CA"/>
              </w:rPr>
              <w:t xml:space="preserve"> </w:t>
            </w:r>
          </w:p>
          <w:p w14:paraId="39F517F1" w14:textId="5762D387" w:rsidR="00AF55EA" w:rsidRPr="000B552A" w:rsidRDefault="00AF55EA" w:rsidP="000B552A">
            <w:pPr>
              <w:tabs>
                <w:tab w:val="right" w:pos="9360"/>
              </w:tabs>
              <w:spacing w:before="120" w:after="120"/>
              <w:rPr>
                <w:bCs/>
                <w:sz w:val="24"/>
                <w:szCs w:val="24"/>
              </w:rPr>
            </w:pPr>
          </w:p>
        </w:tc>
      </w:tr>
      <w:tr w:rsidR="00F61DF9" w:rsidRPr="002207E7" w14:paraId="02EC774D" w14:textId="77777777" w:rsidTr="00F61DF9">
        <w:tc>
          <w:tcPr>
            <w:tcW w:w="9355" w:type="dxa"/>
            <w:tcMar>
              <w:top w:w="216" w:type="dxa"/>
            </w:tcMar>
          </w:tcPr>
          <w:p w14:paraId="629B828E" w14:textId="20FC41CB" w:rsidR="00C451AB" w:rsidRPr="000B552A" w:rsidRDefault="00C451AB" w:rsidP="000B552A">
            <w:pPr>
              <w:rPr>
                <w:rFonts w:cstheme="minorHAnsi"/>
              </w:rPr>
            </w:pPr>
          </w:p>
        </w:tc>
      </w:tr>
    </w:tbl>
    <w:sdt>
      <w:sdtPr>
        <w:rPr>
          <w:rFonts w:asciiTheme="minorHAnsi" w:hAnsiTheme="minorHAnsi" w:cstheme="minorHAnsi"/>
          <w:b w:val="0"/>
          <w:smallCaps/>
          <w:color w:val="595959" w:themeColor="text1" w:themeTint="A6"/>
        </w:rPr>
        <w:alias w:val="Education:"/>
        <w:tag w:val="Education:"/>
        <w:id w:val="-1908763273"/>
        <w:placeholder>
          <w:docPart w:val="ABE62D0630714AC3BE481B5A095E5CDD"/>
        </w:placeholder>
        <w:temporary/>
        <w:showingPlcHdr/>
        <w15:appearance w15:val="hidden"/>
      </w:sdtPr>
      <w:sdtContent>
        <w:p w14:paraId="44A98629" w14:textId="77777777" w:rsidR="00DA59AA" w:rsidRPr="002207E7" w:rsidRDefault="00DA59AA" w:rsidP="0097790C">
          <w:pPr>
            <w:pStyle w:val="Heading1"/>
            <w:rPr>
              <w:rFonts w:asciiTheme="minorHAnsi" w:hAnsiTheme="minorHAnsi" w:cstheme="minorHAnsi"/>
            </w:rPr>
          </w:pPr>
          <w:r w:rsidRPr="002207E7">
            <w:rPr>
              <w:rFonts w:asciiTheme="minorHAnsi" w:hAnsiTheme="minorHAnsi" w:cstheme="minorHAnsi"/>
            </w:rP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2207E7" w14:paraId="6970DA8B" w14:textId="77777777" w:rsidTr="008A354E">
        <w:tc>
          <w:tcPr>
            <w:tcW w:w="9290" w:type="dxa"/>
          </w:tcPr>
          <w:p w14:paraId="368CADC9" w14:textId="3FD5A90C" w:rsidR="001D0BF1" w:rsidRPr="002207E7" w:rsidRDefault="000B552A" w:rsidP="001D0BF1">
            <w:pPr>
              <w:pStyle w:val="Heading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 xml:space="preserve">May </w:t>
            </w:r>
            <w:r w:rsidR="008A50BD" w:rsidRPr="002207E7">
              <w:rPr>
                <w:rFonts w:cstheme="minorHAnsi"/>
              </w:rPr>
              <w:t>20</w:t>
            </w:r>
            <w:r>
              <w:rPr>
                <w:rFonts w:cstheme="minorHAnsi"/>
              </w:rPr>
              <w:t>23</w:t>
            </w:r>
            <w:r w:rsidR="00AA62EE">
              <w:rPr>
                <w:rFonts w:cstheme="minorHAnsi"/>
              </w:rPr>
              <w:t>-</w:t>
            </w:r>
            <w:r w:rsidR="006878E4">
              <w:rPr>
                <w:rFonts w:cstheme="minorHAnsi"/>
              </w:rPr>
              <w:t xml:space="preserve"> december 2024</w:t>
            </w:r>
          </w:p>
          <w:p w14:paraId="4DF3CF29" w14:textId="660E60B6" w:rsidR="001D0BF1" w:rsidRPr="002207E7" w:rsidRDefault="008A50BD" w:rsidP="001D0BF1">
            <w:pPr>
              <w:pStyle w:val="Heading2"/>
              <w:contextualSpacing w:val="0"/>
              <w:rPr>
                <w:rFonts w:cstheme="minorHAnsi"/>
              </w:rPr>
            </w:pPr>
            <w:r w:rsidRPr="002207E7">
              <w:rPr>
                <w:rFonts w:cstheme="minorHAnsi"/>
              </w:rPr>
              <w:t>business administ</w:t>
            </w:r>
            <w:r w:rsidR="00CB0D9D">
              <w:rPr>
                <w:rFonts w:cstheme="minorHAnsi"/>
              </w:rPr>
              <w:t>r</w:t>
            </w:r>
            <w:r w:rsidRPr="002207E7">
              <w:rPr>
                <w:rFonts w:cstheme="minorHAnsi"/>
              </w:rPr>
              <w:t>ation</w:t>
            </w:r>
            <w:r w:rsidR="00865874">
              <w:rPr>
                <w:rFonts w:cstheme="minorHAnsi"/>
              </w:rPr>
              <w:t xml:space="preserve"> diploma</w:t>
            </w:r>
            <w:r w:rsidR="001D0BF1" w:rsidRPr="002207E7">
              <w:rPr>
                <w:rFonts w:cstheme="minorHAnsi"/>
              </w:rPr>
              <w:t xml:space="preserve">, </w:t>
            </w:r>
            <w:r w:rsidRPr="002207E7">
              <w:rPr>
                <w:rStyle w:val="SubtleReference"/>
                <w:rFonts w:cstheme="minorHAnsi"/>
              </w:rPr>
              <w:t>norquest college</w:t>
            </w:r>
            <w:r w:rsidR="006878E4">
              <w:rPr>
                <w:rStyle w:val="SubtleReference"/>
                <w:rFonts w:cstheme="minorHAnsi"/>
              </w:rPr>
              <w:t xml:space="preserve"> </w:t>
            </w:r>
            <w:r w:rsidR="006878E4">
              <w:rPr>
                <w:rStyle w:val="SubtleReference"/>
              </w:rPr>
              <w:t>,edmonton ,alberta</w:t>
            </w:r>
          </w:p>
          <w:p w14:paraId="0386E7DB" w14:textId="77777777" w:rsidR="007538DC" w:rsidRDefault="007538DC" w:rsidP="007538DC">
            <w:pPr>
              <w:contextualSpacing w:val="0"/>
              <w:rPr>
                <w:rFonts w:cstheme="minorHAnsi"/>
              </w:rPr>
            </w:pPr>
          </w:p>
          <w:p w14:paraId="6158B6D3" w14:textId="77777777" w:rsidR="008A354E" w:rsidRDefault="008A354E" w:rsidP="007538DC">
            <w:pPr>
              <w:contextualSpacing w:val="0"/>
              <w:rPr>
                <w:rFonts w:cstheme="minorHAnsi"/>
              </w:rPr>
            </w:pPr>
          </w:p>
          <w:p w14:paraId="1D5F3B40" w14:textId="77777777" w:rsidR="008A354E" w:rsidRPr="002207E7" w:rsidRDefault="008A354E" w:rsidP="007538DC">
            <w:pPr>
              <w:contextualSpacing w:val="0"/>
              <w:rPr>
                <w:rFonts w:cstheme="minorHAnsi"/>
              </w:rPr>
            </w:pPr>
          </w:p>
        </w:tc>
      </w:tr>
      <w:tr w:rsidR="008A354E" w:rsidRPr="002207E7" w14:paraId="6B9B5878" w14:textId="77777777" w:rsidTr="008A354E">
        <w:tc>
          <w:tcPr>
            <w:tcW w:w="9290" w:type="dxa"/>
            <w:tcMar>
              <w:top w:w="216" w:type="dxa"/>
            </w:tcMar>
          </w:tcPr>
          <w:p w14:paraId="4AB7236D" w14:textId="35D6BC60" w:rsidR="008A354E" w:rsidRPr="002207E7" w:rsidRDefault="008A354E" w:rsidP="002577D9">
            <w:pPr>
              <w:pStyle w:val="Heading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September 2022-februray 2023</w:t>
            </w:r>
          </w:p>
          <w:p w14:paraId="6ED6F6FE" w14:textId="045131FC" w:rsidR="008A354E" w:rsidRDefault="008A354E" w:rsidP="002577D9">
            <w:pPr>
              <w:pStyle w:val="Heading2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Computer applications certification course</w:t>
            </w:r>
          </w:p>
          <w:p w14:paraId="47CE6BC7" w14:textId="73C72E57" w:rsidR="008A354E" w:rsidRPr="002207E7" w:rsidRDefault="008A354E" w:rsidP="002577D9">
            <w:pPr>
              <w:pStyle w:val="Heading2"/>
              <w:contextualSpacing w:val="0"/>
              <w:rPr>
                <w:rFonts w:cstheme="minorHAnsi"/>
              </w:rPr>
            </w:pPr>
            <w:r w:rsidRPr="002207E7">
              <w:rPr>
                <w:rFonts w:cstheme="minorHAnsi"/>
              </w:rPr>
              <w:t xml:space="preserve"> </w:t>
            </w:r>
            <w:r>
              <w:rPr>
                <w:rStyle w:val="SubtleReference"/>
              </w:rPr>
              <w:t>guru nanak dev polytechnic college</w:t>
            </w:r>
            <w:r>
              <w:rPr>
                <w:rStyle w:val="SubtleReference"/>
                <w:rFonts w:cstheme="minorHAnsi"/>
              </w:rPr>
              <w:t xml:space="preserve">, </w:t>
            </w:r>
            <w:r>
              <w:rPr>
                <w:rStyle w:val="SubtleReference"/>
              </w:rPr>
              <w:t>Ludhiana, Punjab, india</w:t>
            </w:r>
          </w:p>
          <w:p w14:paraId="550994B9" w14:textId="77777777" w:rsidR="008A354E" w:rsidRPr="002207E7" w:rsidRDefault="008A354E" w:rsidP="002577D9">
            <w:pPr>
              <w:rPr>
                <w:rFonts w:cstheme="minorHAnsi"/>
              </w:rPr>
            </w:pPr>
          </w:p>
        </w:tc>
      </w:tr>
      <w:tr w:rsidR="008A354E" w:rsidRPr="002207E7" w14:paraId="6B86412B" w14:textId="77777777" w:rsidTr="008A354E">
        <w:tc>
          <w:tcPr>
            <w:tcW w:w="9290" w:type="dxa"/>
            <w:tcMar>
              <w:top w:w="216" w:type="dxa"/>
            </w:tcMar>
          </w:tcPr>
          <w:p w14:paraId="40342502" w14:textId="186B2C41" w:rsidR="008A354E" w:rsidRPr="002207E7" w:rsidRDefault="006878E4" w:rsidP="008A354E">
            <w:pPr>
              <w:pStyle w:val="Heading3"/>
              <w:contextualSpacing w:val="0"/>
              <w:rPr>
                <w:rFonts w:cstheme="minorHAnsi"/>
              </w:rPr>
            </w:pPr>
            <w:r>
              <w:rPr>
                <w:rFonts w:cstheme="minorHAnsi"/>
              </w:rPr>
              <w:t>2021-</w:t>
            </w:r>
            <w:r w:rsidR="008A354E" w:rsidRPr="002207E7">
              <w:rPr>
                <w:rFonts w:cstheme="minorHAnsi"/>
              </w:rPr>
              <w:t>20</w:t>
            </w:r>
            <w:r w:rsidR="008A354E">
              <w:rPr>
                <w:rFonts w:cstheme="minorHAnsi"/>
              </w:rPr>
              <w:t>22</w:t>
            </w:r>
          </w:p>
          <w:p w14:paraId="2B7CA042" w14:textId="488ECB42" w:rsidR="008A354E" w:rsidRDefault="008A354E" w:rsidP="008A354E">
            <w:pPr>
              <w:pStyle w:val="Heading2"/>
              <w:contextualSpacing w:val="0"/>
              <w:rPr>
                <w:rFonts w:cstheme="minorHAnsi"/>
              </w:rPr>
            </w:pPr>
            <w:r w:rsidRPr="002207E7">
              <w:rPr>
                <w:rFonts w:cstheme="minorHAnsi"/>
              </w:rPr>
              <w:t>high school (grade 12</w:t>
            </w:r>
            <w:r w:rsidRPr="002207E7">
              <w:rPr>
                <w:rFonts w:cstheme="minorHAnsi"/>
                <w:vertAlign w:val="superscript"/>
              </w:rPr>
              <w:t>th</w:t>
            </w:r>
            <w:r>
              <w:rPr>
                <w:rFonts w:cstheme="minorHAnsi"/>
                <w:vertAlign w:val="superscript"/>
              </w:rPr>
              <w:t xml:space="preserve"> </w:t>
            </w:r>
            <w:r>
              <w:rPr>
                <w:rFonts w:cstheme="minorHAnsi"/>
              </w:rPr>
              <w:t>In Commerce</w:t>
            </w:r>
            <w:r w:rsidRPr="002207E7">
              <w:rPr>
                <w:rFonts w:cstheme="minorHAnsi"/>
              </w:rPr>
              <w:t>)</w:t>
            </w:r>
          </w:p>
          <w:p w14:paraId="671CD858" w14:textId="77777777" w:rsidR="008A354E" w:rsidRPr="002207E7" w:rsidRDefault="008A354E" w:rsidP="008A354E">
            <w:pPr>
              <w:pStyle w:val="Heading2"/>
              <w:contextualSpacing w:val="0"/>
              <w:rPr>
                <w:rFonts w:cstheme="minorHAnsi"/>
              </w:rPr>
            </w:pPr>
            <w:r w:rsidRPr="002207E7">
              <w:rPr>
                <w:rFonts w:cstheme="minorHAnsi"/>
              </w:rPr>
              <w:t xml:space="preserve"> </w:t>
            </w:r>
            <w:r w:rsidRPr="002207E7">
              <w:rPr>
                <w:rStyle w:val="SubtleReference"/>
                <w:rFonts w:cstheme="minorHAnsi"/>
              </w:rPr>
              <w:t>nankana sahib public school</w:t>
            </w:r>
            <w:r>
              <w:rPr>
                <w:rStyle w:val="SubtleReference"/>
                <w:rFonts w:cstheme="minorHAnsi"/>
              </w:rPr>
              <w:t xml:space="preserve">, </w:t>
            </w:r>
            <w:r>
              <w:rPr>
                <w:rStyle w:val="SubtleReference"/>
              </w:rPr>
              <w:t>Ludhiana, Punjab, india</w:t>
            </w:r>
          </w:p>
          <w:p w14:paraId="6759650B" w14:textId="77777777" w:rsidR="008A354E" w:rsidRPr="002207E7" w:rsidRDefault="008A354E" w:rsidP="008A354E">
            <w:pPr>
              <w:rPr>
                <w:rFonts w:cstheme="minorHAnsi"/>
              </w:rPr>
            </w:pPr>
          </w:p>
        </w:tc>
      </w:tr>
    </w:tbl>
    <w:sdt>
      <w:sdtPr>
        <w:rPr>
          <w:rFonts w:asciiTheme="minorHAnsi" w:hAnsiTheme="minorHAnsi" w:cstheme="minorHAnsi"/>
        </w:rPr>
        <w:alias w:val="Skills:"/>
        <w:tag w:val="Skills:"/>
        <w:id w:val="-1392877668"/>
        <w:placeholder>
          <w:docPart w:val="B448FBC07C5F44FDA0E78625271C543A"/>
        </w:placeholder>
        <w:temporary/>
        <w:showingPlcHdr/>
        <w15:appearance w15:val="hidden"/>
      </w:sdtPr>
      <w:sdtContent>
        <w:p w14:paraId="187EF739" w14:textId="77777777" w:rsidR="00486277" w:rsidRPr="002207E7" w:rsidRDefault="00486277" w:rsidP="00486277">
          <w:pPr>
            <w:pStyle w:val="Heading1"/>
            <w:rPr>
              <w:rFonts w:asciiTheme="minorHAnsi" w:hAnsiTheme="minorHAnsi" w:cstheme="minorHAnsi"/>
            </w:rPr>
          </w:pPr>
          <w:r w:rsidRPr="002207E7">
            <w:rPr>
              <w:rFonts w:asciiTheme="minorHAnsi" w:hAnsiTheme="minorHAnsi" w:cstheme="minorHAnsi"/>
            </w:rPr>
            <w:t>Skills</w:t>
          </w:r>
        </w:p>
      </w:sdtContent>
    </w:sdt>
    <w:tbl>
      <w:tblPr>
        <w:tblStyle w:val="TableGrid"/>
        <w:tblW w:w="25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</w:tblGrid>
      <w:tr w:rsidR="00863155" w:rsidRPr="002207E7" w14:paraId="315D7A33" w14:textId="77777777" w:rsidTr="00863155">
        <w:tc>
          <w:tcPr>
            <w:tcW w:w="4680" w:type="dxa"/>
          </w:tcPr>
          <w:p w14:paraId="59DF0F10" w14:textId="77777777" w:rsidR="00863155" w:rsidRPr="002207E7" w:rsidRDefault="00863155" w:rsidP="00863155">
            <w:pPr>
              <w:pStyle w:val="NoSpacing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  <w:lang w:val="en"/>
              </w:rPr>
            </w:pPr>
            <w:r w:rsidRPr="002207E7">
              <w:rPr>
                <w:rFonts w:cstheme="minorHAnsi"/>
                <w:sz w:val="24"/>
                <w:szCs w:val="24"/>
                <w:lang w:val="en"/>
              </w:rPr>
              <w:t>Exceptional customer care experience in serving diverse groups.</w:t>
            </w:r>
          </w:p>
          <w:p w14:paraId="5D51ABFB" w14:textId="4AFC823C" w:rsidR="00863155" w:rsidRPr="002207E7" w:rsidRDefault="00863155" w:rsidP="00863155">
            <w:pPr>
              <w:pStyle w:val="NoSpacing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  <w:lang w:val="en"/>
              </w:rPr>
            </w:pPr>
            <w:r w:rsidRPr="002207E7">
              <w:rPr>
                <w:rFonts w:cstheme="minorHAnsi"/>
                <w:sz w:val="24"/>
                <w:szCs w:val="24"/>
                <w:lang w:val="en"/>
              </w:rPr>
              <w:t>Pat</w:t>
            </w:r>
            <w:r w:rsidR="000B552A">
              <w:rPr>
                <w:rFonts w:cstheme="minorHAnsi"/>
                <w:sz w:val="24"/>
                <w:szCs w:val="24"/>
                <w:lang w:val="en"/>
              </w:rPr>
              <w:t>ience</w:t>
            </w:r>
            <w:r w:rsidRPr="002207E7">
              <w:rPr>
                <w:rFonts w:cstheme="minorHAnsi"/>
                <w:sz w:val="24"/>
                <w:szCs w:val="24"/>
                <w:lang w:val="en"/>
              </w:rPr>
              <w:t xml:space="preserve"> and tactful when dealing with customer concerns.</w:t>
            </w:r>
          </w:p>
          <w:p w14:paraId="213FADDA" w14:textId="250798DE" w:rsidR="00863155" w:rsidRPr="002207E7" w:rsidRDefault="00863155" w:rsidP="00863155">
            <w:pPr>
              <w:pStyle w:val="NoSpacing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  <w:lang w:val="en"/>
              </w:rPr>
            </w:pPr>
            <w:r w:rsidRPr="002207E7">
              <w:rPr>
                <w:rFonts w:cstheme="minorHAnsi"/>
                <w:sz w:val="24"/>
                <w:szCs w:val="24"/>
                <w:lang w:val="en"/>
              </w:rPr>
              <w:t xml:space="preserve">Fluent in English, </w:t>
            </w:r>
            <w:r w:rsidR="00F82C9B" w:rsidRPr="002207E7">
              <w:rPr>
                <w:rFonts w:cstheme="minorHAnsi"/>
                <w:sz w:val="24"/>
                <w:szCs w:val="24"/>
                <w:lang w:val="en"/>
              </w:rPr>
              <w:t>Punjabi,</w:t>
            </w:r>
            <w:r w:rsidRPr="002207E7">
              <w:rPr>
                <w:rFonts w:cstheme="minorHAnsi"/>
                <w:sz w:val="24"/>
                <w:szCs w:val="24"/>
                <w:lang w:val="en"/>
              </w:rPr>
              <w:t xml:space="preserve"> and Hindi.</w:t>
            </w:r>
          </w:p>
          <w:p w14:paraId="22FD4CBA" w14:textId="0465C03F" w:rsidR="00863155" w:rsidRPr="002207E7" w:rsidRDefault="00597EA3" w:rsidP="00863155">
            <w:pPr>
              <w:pStyle w:val="NoSpacing"/>
              <w:numPr>
                <w:ilvl w:val="0"/>
                <w:numId w:val="14"/>
              </w:numPr>
              <w:rPr>
                <w:rFonts w:cstheme="minorHAnsi"/>
                <w:sz w:val="24"/>
                <w:szCs w:val="24"/>
                <w:lang w:val="en"/>
              </w:rPr>
            </w:pPr>
            <w:r w:rsidRPr="002207E7">
              <w:rPr>
                <w:rFonts w:cstheme="minorHAnsi"/>
                <w:sz w:val="24"/>
                <w:szCs w:val="24"/>
                <w:lang w:val="en"/>
              </w:rPr>
              <w:t>Fast learner</w:t>
            </w:r>
            <w:r w:rsidR="00863155" w:rsidRPr="002207E7">
              <w:rPr>
                <w:rFonts w:cstheme="minorHAnsi"/>
                <w:sz w:val="24"/>
                <w:szCs w:val="24"/>
                <w:lang w:val="en"/>
              </w:rPr>
              <w:t xml:space="preserve"> enjoys ongoing learning.</w:t>
            </w:r>
          </w:p>
          <w:p w14:paraId="076F66A9" w14:textId="77777777" w:rsidR="003E2189" w:rsidRPr="003E2189" w:rsidRDefault="00863155" w:rsidP="00863155">
            <w:pPr>
              <w:pStyle w:val="NoSpacing"/>
              <w:numPr>
                <w:ilvl w:val="0"/>
                <w:numId w:val="14"/>
              </w:numPr>
              <w:rPr>
                <w:rFonts w:cstheme="minorHAnsi"/>
              </w:rPr>
            </w:pPr>
            <w:r w:rsidRPr="002207E7">
              <w:rPr>
                <w:rFonts w:cstheme="minorHAnsi"/>
                <w:sz w:val="24"/>
                <w:szCs w:val="24"/>
                <w:lang w:val="en"/>
              </w:rPr>
              <w:t xml:space="preserve">Cooperative, follow instruction and works well </w:t>
            </w:r>
            <w:r w:rsidR="000B552A">
              <w:rPr>
                <w:rFonts w:cstheme="minorHAnsi"/>
                <w:sz w:val="24"/>
                <w:szCs w:val="24"/>
                <w:lang w:val="en"/>
              </w:rPr>
              <w:t>with team and independently as well.</w:t>
            </w:r>
          </w:p>
          <w:p w14:paraId="4D0C70A6" w14:textId="564F5077" w:rsidR="00272675" w:rsidRPr="00272675" w:rsidRDefault="003E2189" w:rsidP="00863155">
            <w:pPr>
              <w:pStyle w:val="NoSpacing"/>
              <w:numPr>
                <w:ilvl w:val="0"/>
                <w:numId w:val="14"/>
              </w:numPr>
              <w:rPr>
                <w:rFonts w:cstheme="minorHAnsi"/>
              </w:rPr>
            </w:pPr>
            <w:r w:rsidRPr="003E2189">
              <w:rPr>
                <w:rFonts w:cstheme="minorHAnsi"/>
                <w:sz w:val="24"/>
                <w:szCs w:val="24"/>
              </w:rPr>
              <w:t>Cash Handling &amp; POS Systems</w:t>
            </w:r>
          </w:p>
          <w:p w14:paraId="0A0DC24D" w14:textId="77777777" w:rsidR="00B37AD8" w:rsidRPr="00B37AD8" w:rsidRDefault="00272675" w:rsidP="00863155">
            <w:pPr>
              <w:pStyle w:val="NoSpacing"/>
              <w:numPr>
                <w:ilvl w:val="0"/>
                <w:numId w:val="14"/>
              </w:numPr>
              <w:rPr>
                <w:rFonts w:cstheme="minorHAnsi"/>
              </w:rPr>
            </w:pPr>
            <w:r w:rsidRPr="00272675">
              <w:rPr>
                <w:rFonts w:cstheme="minorHAnsi"/>
                <w:sz w:val="24"/>
                <w:szCs w:val="24"/>
              </w:rPr>
              <w:t>Sales Expertise</w:t>
            </w:r>
          </w:p>
          <w:p w14:paraId="6A754ED0" w14:textId="4CE3B2CD" w:rsidR="00863155" w:rsidRPr="002207E7" w:rsidRDefault="00B37AD8" w:rsidP="00863155">
            <w:pPr>
              <w:pStyle w:val="NoSpacing"/>
              <w:numPr>
                <w:ilvl w:val="0"/>
                <w:numId w:val="14"/>
              </w:numPr>
              <w:rPr>
                <w:rFonts w:cstheme="minorHAnsi"/>
              </w:rPr>
            </w:pPr>
            <w:r w:rsidRPr="00B37AD8">
              <w:rPr>
                <w:rFonts w:cstheme="minorHAnsi"/>
                <w:sz w:val="24"/>
                <w:szCs w:val="24"/>
              </w:rPr>
              <w:t>Customer Service</w:t>
            </w:r>
          </w:p>
        </w:tc>
      </w:tr>
    </w:tbl>
    <w:p w14:paraId="030824CA" w14:textId="77777777" w:rsidR="00863155" w:rsidRPr="002207E7" w:rsidRDefault="00863155" w:rsidP="00863155">
      <w:pPr>
        <w:pStyle w:val="NoSpacing"/>
        <w:ind w:left="720"/>
        <w:rPr>
          <w:rFonts w:cstheme="minorHAnsi"/>
          <w:sz w:val="24"/>
          <w:szCs w:val="24"/>
        </w:rPr>
      </w:pPr>
    </w:p>
    <w:p w14:paraId="6A781540" w14:textId="77777777" w:rsidR="00863155" w:rsidRPr="002207E7" w:rsidRDefault="00863155" w:rsidP="00863155">
      <w:pPr>
        <w:pStyle w:val="NoSpacing"/>
        <w:ind w:left="720"/>
        <w:rPr>
          <w:rFonts w:cstheme="minorHAnsi"/>
          <w:sz w:val="24"/>
          <w:szCs w:val="24"/>
        </w:rPr>
      </w:pPr>
    </w:p>
    <w:p w14:paraId="32877C5E" w14:textId="11835E79" w:rsidR="00863155" w:rsidRPr="002207E7" w:rsidRDefault="00863155" w:rsidP="0068376E">
      <w:pPr>
        <w:pStyle w:val="NoSpacing"/>
        <w:ind w:left="720"/>
        <w:jc w:val="center"/>
        <w:rPr>
          <w:rFonts w:cstheme="minorHAnsi"/>
          <w:b/>
          <w:i/>
          <w:sz w:val="24"/>
          <w:szCs w:val="24"/>
        </w:rPr>
      </w:pPr>
    </w:p>
    <w:p w14:paraId="12BAEAE8" w14:textId="77777777" w:rsidR="00863155" w:rsidRPr="002207E7" w:rsidRDefault="00863155">
      <w:pPr>
        <w:pStyle w:val="NoSpacing"/>
        <w:ind w:left="720"/>
        <w:rPr>
          <w:rFonts w:cstheme="minorHAnsi"/>
          <w:b/>
          <w:i/>
          <w:sz w:val="24"/>
          <w:szCs w:val="24"/>
        </w:rPr>
      </w:pPr>
    </w:p>
    <w:sectPr w:rsidR="00863155" w:rsidRPr="002207E7" w:rsidSect="0013357F">
      <w:footerReference w:type="default" r:id="rId7"/>
      <w:headerReference w:type="first" r:id="rId8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B99AD" w14:textId="77777777" w:rsidR="00B46193" w:rsidRDefault="00B46193" w:rsidP="0068194B">
      <w:r>
        <w:separator/>
      </w:r>
    </w:p>
    <w:p w14:paraId="4D136BE0" w14:textId="77777777" w:rsidR="00B46193" w:rsidRDefault="00B46193"/>
    <w:p w14:paraId="7D1E3BAD" w14:textId="77777777" w:rsidR="00B46193" w:rsidRDefault="00B46193"/>
  </w:endnote>
  <w:endnote w:type="continuationSeparator" w:id="0">
    <w:p w14:paraId="50142E45" w14:textId="77777777" w:rsidR="00B46193" w:rsidRDefault="00B46193" w:rsidP="0068194B">
      <w:r>
        <w:continuationSeparator/>
      </w:r>
    </w:p>
    <w:p w14:paraId="313FDF57" w14:textId="77777777" w:rsidR="00B46193" w:rsidRDefault="00B46193"/>
    <w:p w14:paraId="7A67D103" w14:textId="77777777" w:rsidR="00B46193" w:rsidRDefault="00B4619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866396F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34A46" w14:textId="77777777" w:rsidR="00B46193" w:rsidRDefault="00B46193" w:rsidP="0068194B">
      <w:r>
        <w:separator/>
      </w:r>
    </w:p>
    <w:p w14:paraId="052514DC" w14:textId="77777777" w:rsidR="00B46193" w:rsidRDefault="00B46193"/>
    <w:p w14:paraId="7A9DDC96" w14:textId="77777777" w:rsidR="00B46193" w:rsidRDefault="00B46193"/>
  </w:footnote>
  <w:footnote w:type="continuationSeparator" w:id="0">
    <w:p w14:paraId="31A3FF7B" w14:textId="77777777" w:rsidR="00B46193" w:rsidRDefault="00B46193" w:rsidP="0068194B">
      <w:r>
        <w:continuationSeparator/>
      </w:r>
    </w:p>
    <w:p w14:paraId="7B8CD591" w14:textId="77777777" w:rsidR="00B46193" w:rsidRDefault="00B46193"/>
    <w:p w14:paraId="64EA0B3E" w14:textId="77777777" w:rsidR="00B46193" w:rsidRDefault="00B4619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42F3F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0576A34" wp14:editId="14923B0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826BDAE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BE2E0B"/>
    <w:multiLevelType w:val="hybridMultilevel"/>
    <w:tmpl w:val="386E62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F02B1"/>
    <w:multiLevelType w:val="multilevel"/>
    <w:tmpl w:val="F47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1776E"/>
    <w:multiLevelType w:val="multilevel"/>
    <w:tmpl w:val="152C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DA52FD"/>
    <w:multiLevelType w:val="multilevel"/>
    <w:tmpl w:val="1580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6C744A"/>
    <w:multiLevelType w:val="hybridMultilevel"/>
    <w:tmpl w:val="E984EC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6" w15:restartNumberingAfterBreak="0">
    <w:nsid w:val="1CFC2C9E"/>
    <w:multiLevelType w:val="multilevel"/>
    <w:tmpl w:val="E3B0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423491"/>
    <w:multiLevelType w:val="multilevel"/>
    <w:tmpl w:val="A6F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1E1747"/>
    <w:multiLevelType w:val="hybridMultilevel"/>
    <w:tmpl w:val="9A60036C"/>
    <w:lvl w:ilvl="0" w:tplc="D5D25DE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63048C8"/>
    <w:multiLevelType w:val="hybridMultilevel"/>
    <w:tmpl w:val="74CAED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7152DB"/>
    <w:multiLevelType w:val="multilevel"/>
    <w:tmpl w:val="CDC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4FD1763"/>
    <w:multiLevelType w:val="multilevel"/>
    <w:tmpl w:val="D888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6018F8"/>
    <w:multiLevelType w:val="hybridMultilevel"/>
    <w:tmpl w:val="5C22F0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85064"/>
    <w:multiLevelType w:val="hybridMultilevel"/>
    <w:tmpl w:val="8E84DD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706724D"/>
    <w:multiLevelType w:val="hybridMultilevel"/>
    <w:tmpl w:val="9140DF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D4810"/>
    <w:multiLevelType w:val="multilevel"/>
    <w:tmpl w:val="A998C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75AEC"/>
    <w:multiLevelType w:val="multilevel"/>
    <w:tmpl w:val="C0FA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9" w15:restartNumberingAfterBreak="0">
    <w:nsid w:val="52CC32A5"/>
    <w:multiLevelType w:val="multilevel"/>
    <w:tmpl w:val="23C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5E7C89"/>
    <w:multiLevelType w:val="hybridMultilevel"/>
    <w:tmpl w:val="C0121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85425B"/>
    <w:multiLevelType w:val="multilevel"/>
    <w:tmpl w:val="9A7A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4B5912"/>
    <w:multiLevelType w:val="hybridMultilevel"/>
    <w:tmpl w:val="A3AC82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AC2782"/>
    <w:multiLevelType w:val="multilevel"/>
    <w:tmpl w:val="D9D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777F51"/>
    <w:multiLevelType w:val="hybridMultilevel"/>
    <w:tmpl w:val="2D046E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802ABB"/>
    <w:multiLevelType w:val="multilevel"/>
    <w:tmpl w:val="0202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935574">
    <w:abstractNumId w:val="9"/>
  </w:num>
  <w:num w:numId="2" w16cid:durableId="385031717">
    <w:abstractNumId w:val="8"/>
  </w:num>
  <w:num w:numId="3" w16cid:durableId="995886584">
    <w:abstractNumId w:val="7"/>
  </w:num>
  <w:num w:numId="4" w16cid:durableId="1432361572">
    <w:abstractNumId w:val="6"/>
  </w:num>
  <w:num w:numId="5" w16cid:durableId="1717507420">
    <w:abstractNumId w:val="15"/>
  </w:num>
  <w:num w:numId="6" w16cid:durableId="102501056">
    <w:abstractNumId w:val="3"/>
  </w:num>
  <w:num w:numId="7" w16cid:durableId="1157261412">
    <w:abstractNumId w:val="21"/>
  </w:num>
  <w:num w:numId="8" w16cid:durableId="109672216">
    <w:abstractNumId w:val="2"/>
  </w:num>
  <w:num w:numId="9" w16cid:durableId="514147375">
    <w:abstractNumId w:val="28"/>
  </w:num>
  <w:num w:numId="10" w16cid:durableId="235210762">
    <w:abstractNumId w:val="5"/>
  </w:num>
  <w:num w:numId="11" w16cid:durableId="65540740">
    <w:abstractNumId w:val="4"/>
  </w:num>
  <w:num w:numId="12" w16cid:durableId="1305820144">
    <w:abstractNumId w:val="1"/>
  </w:num>
  <w:num w:numId="13" w16cid:durableId="1784032731">
    <w:abstractNumId w:val="0"/>
  </w:num>
  <w:num w:numId="14" w16cid:durableId="1902322242">
    <w:abstractNumId w:val="23"/>
  </w:num>
  <w:num w:numId="15" w16cid:durableId="1324776464">
    <w:abstractNumId w:val="30"/>
  </w:num>
  <w:num w:numId="16" w16cid:durableId="1031615089">
    <w:abstractNumId w:val="14"/>
  </w:num>
  <w:num w:numId="17" w16cid:durableId="1642344492">
    <w:abstractNumId w:val="34"/>
  </w:num>
  <w:num w:numId="18" w16cid:durableId="1847406694">
    <w:abstractNumId w:val="32"/>
  </w:num>
  <w:num w:numId="19" w16cid:durableId="2093041720">
    <w:abstractNumId w:val="25"/>
  </w:num>
  <w:num w:numId="20" w16cid:durableId="8485406">
    <w:abstractNumId w:val="18"/>
  </w:num>
  <w:num w:numId="21" w16cid:durableId="1065568437">
    <w:abstractNumId w:val="24"/>
  </w:num>
  <w:num w:numId="22" w16cid:durableId="1927491381">
    <w:abstractNumId w:val="19"/>
  </w:num>
  <w:num w:numId="23" w16cid:durableId="295573773">
    <w:abstractNumId w:val="16"/>
  </w:num>
  <w:num w:numId="24" w16cid:durableId="1341010295">
    <w:abstractNumId w:val="22"/>
  </w:num>
  <w:num w:numId="25" w16cid:durableId="1861166259">
    <w:abstractNumId w:val="33"/>
  </w:num>
  <w:num w:numId="26" w16cid:durableId="665473253">
    <w:abstractNumId w:val="26"/>
  </w:num>
  <w:num w:numId="27" w16cid:durableId="784613874">
    <w:abstractNumId w:val="20"/>
  </w:num>
  <w:num w:numId="28" w16cid:durableId="282007365">
    <w:abstractNumId w:val="17"/>
  </w:num>
  <w:num w:numId="29" w16cid:durableId="1581016377">
    <w:abstractNumId w:val="29"/>
  </w:num>
  <w:num w:numId="30" w16cid:durableId="1986280894">
    <w:abstractNumId w:val="31"/>
  </w:num>
  <w:num w:numId="31" w16cid:durableId="1827160724">
    <w:abstractNumId w:val="27"/>
  </w:num>
  <w:num w:numId="32" w16cid:durableId="1464956391">
    <w:abstractNumId w:val="13"/>
  </w:num>
  <w:num w:numId="33" w16cid:durableId="1815902128">
    <w:abstractNumId w:val="35"/>
  </w:num>
  <w:num w:numId="34" w16cid:durableId="1991908761">
    <w:abstractNumId w:val="12"/>
  </w:num>
  <w:num w:numId="35" w16cid:durableId="514269371">
    <w:abstractNumId w:val="11"/>
  </w:num>
  <w:num w:numId="36" w16cid:durableId="20921176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943"/>
    <w:rsid w:val="000001EF"/>
    <w:rsid w:val="00003323"/>
    <w:rsid w:val="00007322"/>
    <w:rsid w:val="00007728"/>
    <w:rsid w:val="000104C0"/>
    <w:rsid w:val="00010D10"/>
    <w:rsid w:val="000145A3"/>
    <w:rsid w:val="0002263C"/>
    <w:rsid w:val="00024584"/>
    <w:rsid w:val="00024730"/>
    <w:rsid w:val="000317D5"/>
    <w:rsid w:val="00037DF8"/>
    <w:rsid w:val="00044EF6"/>
    <w:rsid w:val="00055E95"/>
    <w:rsid w:val="00066A6B"/>
    <w:rsid w:val="0007021F"/>
    <w:rsid w:val="00073FC2"/>
    <w:rsid w:val="00092F1A"/>
    <w:rsid w:val="00093E46"/>
    <w:rsid w:val="00094350"/>
    <w:rsid w:val="0009726D"/>
    <w:rsid w:val="000A7D50"/>
    <w:rsid w:val="000B2BA5"/>
    <w:rsid w:val="000B552A"/>
    <w:rsid w:val="000C3098"/>
    <w:rsid w:val="000F2F8C"/>
    <w:rsid w:val="0010006E"/>
    <w:rsid w:val="001045A8"/>
    <w:rsid w:val="00107401"/>
    <w:rsid w:val="001120F8"/>
    <w:rsid w:val="00112FBB"/>
    <w:rsid w:val="00114A91"/>
    <w:rsid w:val="0012379B"/>
    <w:rsid w:val="00124A45"/>
    <w:rsid w:val="00130E55"/>
    <w:rsid w:val="0013357F"/>
    <w:rsid w:val="0014171C"/>
    <w:rsid w:val="001427E1"/>
    <w:rsid w:val="00145691"/>
    <w:rsid w:val="00145FAF"/>
    <w:rsid w:val="00153DB6"/>
    <w:rsid w:val="0015571A"/>
    <w:rsid w:val="0015734E"/>
    <w:rsid w:val="00163668"/>
    <w:rsid w:val="00171566"/>
    <w:rsid w:val="00174676"/>
    <w:rsid w:val="001755A8"/>
    <w:rsid w:val="0017764E"/>
    <w:rsid w:val="00177CB3"/>
    <w:rsid w:val="00184014"/>
    <w:rsid w:val="00192008"/>
    <w:rsid w:val="00197263"/>
    <w:rsid w:val="001B3511"/>
    <w:rsid w:val="001C0E68"/>
    <w:rsid w:val="001C4637"/>
    <w:rsid w:val="001C4B6F"/>
    <w:rsid w:val="001D0216"/>
    <w:rsid w:val="001D0BF1"/>
    <w:rsid w:val="001E3120"/>
    <w:rsid w:val="001E733A"/>
    <w:rsid w:val="001E7856"/>
    <w:rsid w:val="001E7E0C"/>
    <w:rsid w:val="001F0BB0"/>
    <w:rsid w:val="001F4E6D"/>
    <w:rsid w:val="001F6140"/>
    <w:rsid w:val="001F6982"/>
    <w:rsid w:val="00203573"/>
    <w:rsid w:val="0020597D"/>
    <w:rsid w:val="00213B4C"/>
    <w:rsid w:val="002207E7"/>
    <w:rsid w:val="002253B0"/>
    <w:rsid w:val="00232F24"/>
    <w:rsid w:val="00236D54"/>
    <w:rsid w:val="00241D8C"/>
    <w:rsid w:val="00241FDB"/>
    <w:rsid w:val="002451AD"/>
    <w:rsid w:val="0024720C"/>
    <w:rsid w:val="002617AE"/>
    <w:rsid w:val="002638D0"/>
    <w:rsid w:val="002647D3"/>
    <w:rsid w:val="002662DC"/>
    <w:rsid w:val="00272675"/>
    <w:rsid w:val="00275EAE"/>
    <w:rsid w:val="00276A4B"/>
    <w:rsid w:val="00285710"/>
    <w:rsid w:val="002876F5"/>
    <w:rsid w:val="00287C8C"/>
    <w:rsid w:val="0029470E"/>
    <w:rsid w:val="00294998"/>
    <w:rsid w:val="00297F18"/>
    <w:rsid w:val="002A1945"/>
    <w:rsid w:val="002A7259"/>
    <w:rsid w:val="002B0730"/>
    <w:rsid w:val="002B2958"/>
    <w:rsid w:val="002B2A44"/>
    <w:rsid w:val="002B3FC8"/>
    <w:rsid w:val="002B5C55"/>
    <w:rsid w:val="002C6AD0"/>
    <w:rsid w:val="002D0415"/>
    <w:rsid w:val="002D23C5"/>
    <w:rsid w:val="002D6137"/>
    <w:rsid w:val="002E7E61"/>
    <w:rsid w:val="002F05E5"/>
    <w:rsid w:val="002F254D"/>
    <w:rsid w:val="002F30E4"/>
    <w:rsid w:val="00307140"/>
    <w:rsid w:val="00316DFF"/>
    <w:rsid w:val="00317375"/>
    <w:rsid w:val="00325B57"/>
    <w:rsid w:val="00327D90"/>
    <w:rsid w:val="00336056"/>
    <w:rsid w:val="00353B95"/>
    <w:rsid w:val="003544E1"/>
    <w:rsid w:val="00354F2C"/>
    <w:rsid w:val="003551D7"/>
    <w:rsid w:val="00363BAF"/>
    <w:rsid w:val="00366398"/>
    <w:rsid w:val="00377671"/>
    <w:rsid w:val="00392A39"/>
    <w:rsid w:val="003A0632"/>
    <w:rsid w:val="003A30E5"/>
    <w:rsid w:val="003A6ADF"/>
    <w:rsid w:val="003B5928"/>
    <w:rsid w:val="003C3DC4"/>
    <w:rsid w:val="003D380F"/>
    <w:rsid w:val="003E160D"/>
    <w:rsid w:val="003E2189"/>
    <w:rsid w:val="003E50C9"/>
    <w:rsid w:val="003E6247"/>
    <w:rsid w:val="003E6356"/>
    <w:rsid w:val="003F1D5F"/>
    <w:rsid w:val="004044F1"/>
    <w:rsid w:val="00405128"/>
    <w:rsid w:val="0040564C"/>
    <w:rsid w:val="00406CFF"/>
    <w:rsid w:val="00416B25"/>
    <w:rsid w:val="00420592"/>
    <w:rsid w:val="00425DA2"/>
    <w:rsid w:val="004319E0"/>
    <w:rsid w:val="00437E8C"/>
    <w:rsid w:val="00440225"/>
    <w:rsid w:val="00440413"/>
    <w:rsid w:val="0044163F"/>
    <w:rsid w:val="004461B5"/>
    <w:rsid w:val="00446C7E"/>
    <w:rsid w:val="00451933"/>
    <w:rsid w:val="004726BC"/>
    <w:rsid w:val="00473470"/>
    <w:rsid w:val="00474105"/>
    <w:rsid w:val="00480E6E"/>
    <w:rsid w:val="0048471D"/>
    <w:rsid w:val="00486277"/>
    <w:rsid w:val="004917A9"/>
    <w:rsid w:val="00492F98"/>
    <w:rsid w:val="00494CF6"/>
    <w:rsid w:val="00495F8D"/>
    <w:rsid w:val="004977B8"/>
    <w:rsid w:val="004A1650"/>
    <w:rsid w:val="004A1FAE"/>
    <w:rsid w:val="004A32FF"/>
    <w:rsid w:val="004A65AD"/>
    <w:rsid w:val="004A7572"/>
    <w:rsid w:val="004B06EB"/>
    <w:rsid w:val="004B6AD0"/>
    <w:rsid w:val="004C1617"/>
    <w:rsid w:val="004C2D5D"/>
    <w:rsid w:val="004C33E1"/>
    <w:rsid w:val="004E01EB"/>
    <w:rsid w:val="004E2794"/>
    <w:rsid w:val="004F1BB0"/>
    <w:rsid w:val="00510392"/>
    <w:rsid w:val="00511825"/>
    <w:rsid w:val="00513E2A"/>
    <w:rsid w:val="00516C26"/>
    <w:rsid w:val="00556E41"/>
    <w:rsid w:val="00557200"/>
    <w:rsid w:val="005602D4"/>
    <w:rsid w:val="00566A35"/>
    <w:rsid w:val="0056701E"/>
    <w:rsid w:val="005740D7"/>
    <w:rsid w:val="00576432"/>
    <w:rsid w:val="0059748E"/>
    <w:rsid w:val="00597EA3"/>
    <w:rsid w:val="005A0F26"/>
    <w:rsid w:val="005A1B10"/>
    <w:rsid w:val="005A6850"/>
    <w:rsid w:val="005B1B1B"/>
    <w:rsid w:val="005C5932"/>
    <w:rsid w:val="005D36C0"/>
    <w:rsid w:val="005D3CA7"/>
    <w:rsid w:val="005D4CC1"/>
    <w:rsid w:val="005E34F8"/>
    <w:rsid w:val="005F4B91"/>
    <w:rsid w:val="005F55D2"/>
    <w:rsid w:val="0062312F"/>
    <w:rsid w:val="00625F2C"/>
    <w:rsid w:val="00635239"/>
    <w:rsid w:val="00642AA0"/>
    <w:rsid w:val="00644705"/>
    <w:rsid w:val="006618E9"/>
    <w:rsid w:val="0068194B"/>
    <w:rsid w:val="0068376E"/>
    <w:rsid w:val="006878E4"/>
    <w:rsid w:val="00692703"/>
    <w:rsid w:val="00696420"/>
    <w:rsid w:val="006A1962"/>
    <w:rsid w:val="006A4DBD"/>
    <w:rsid w:val="006B5D48"/>
    <w:rsid w:val="006B62F1"/>
    <w:rsid w:val="006B7D7B"/>
    <w:rsid w:val="006C1A5E"/>
    <w:rsid w:val="006E1507"/>
    <w:rsid w:val="006F0E6B"/>
    <w:rsid w:val="00702D36"/>
    <w:rsid w:val="00711D82"/>
    <w:rsid w:val="00712D8B"/>
    <w:rsid w:val="00726808"/>
    <w:rsid w:val="007273B7"/>
    <w:rsid w:val="00733E0A"/>
    <w:rsid w:val="0074403D"/>
    <w:rsid w:val="00746D44"/>
    <w:rsid w:val="007538DC"/>
    <w:rsid w:val="00757803"/>
    <w:rsid w:val="00765F33"/>
    <w:rsid w:val="0079206B"/>
    <w:rsid w:val="00796076"/>
    <w:rsid w:val="007B327A"/>
    <w:rsid w:val="007C0566"/>
    <w:rsid w:val="007C606B"/>
    <w:rsid w:val="007E32FA"/>
    <w:rsid w:val="007E6A61"/>
    <w:rsid w:val="00801140"/>
    <w:rsid w:val="008030A2"/>
    <w:rsid w:val="00803404"/>
    <w:rsid w:val="00805B00"/>
    <w:rsid w:val="00814A91"/>
    <w:rsid w:val="008341CA"/>
    <w:rsid w:val="00834955"/>
    <w:rsid w:val="008430AC"/>
    <w:rsid w:val="00855B59"/>
    <w:rsid w:val="00860461"/>
    <w:rsid w:val="008607A0"/>
    <w:rsid w:val="00863155"/>
    <w:rsid w:val="0086487C"/>
    <w:rsid w:val="00865874"/>
    <w:rsid w:val="00870B20"/>
    <w:rsid w:val="00876F40"/>
    <w:rsid w:val="008829F8"/>
    <w:rsid w:val="00885897"/>
    <w:rsid w:val="008A0A3E"/>
    <w:rsid w:val="008A354E"/>
    <w:rsid w:val="008A50BD"/>
    <w:rsid w:val="008A6538"/>
    <w:rsid w:val="008B5BF8"/>
    <w:rsid w:val="008C40E5"/>
    <w:rsid w:val="008C7056"/>
    <w:rsid w:val="008D7801"/>
    <w:rsid w:val="008F3B14"/>
    <w:rsid w:val="008F7731"/>
    <w:rsid w:val="00901899"/>
    <w:rsid w:val="0090236B"/>
    <w:rsid w:val="0090344B"/>
    <w:rsid w:val="00905715"/>
    <w:rsid w:val="0091321E"/>
    <w:rsid w:val="00913946"/>
    <w:rsid w:val="0092726B"/>
    <w:rsid w:val="009361BA"/>
    <w:rsid w:val="00937299"/>
    <w:rsid w:val="00941519"/>
    <w:rsid w:val="00944F78"/>
    <w:rsid w:val="009510E7"/>
    <w:rsid w:val="00952C89"/>
    <w:rsid w:val="00953C9C"/>
    <w:rsid w:val="00953D99"/>
    <w:rsid w:val="009571D8"/>
    <w:rsid w:val="009650EA"/>
    <w:rsid w:val="0097790C"/>
    <w:rsid w:val="009806CE"/>
    <w:rsid w:val="0098506E"/>
    <w:rsid w:val="009A2369"/>
    <w:rsid w:val="009A37A6"/>
    <w:rsid w:val="009A44CE"/>
    <w:rsid w:val="009B22E4"/>
    <w:rsid w:val="009B5103"/>
    <w:rsid w:val="009B75C9"/>
    <w:rsid w:val="009C4DFC"/>
    <w:rsid w:val="009C60D3"/>
    <w:rsid w:val="009D44F8"/>
    <w:rsid w:val="009E3160"/>
    <w:rsid w:val="009F0DD7"/>
    <w:rsid w:val="009F220C"/>
    <w:rsid w:val="009F3B05"/>
    <w:rsid w:val="009F4931"/>
    <w:rsid w:val="009F53B1"/>
    <w:rsid w:val="00A02BFF"/>
    <w:rsid w:val="00A127D0"/>
    <w:rsid w:val="00A14534"/>
    <w:rsid w:val="00A16DAA"/>
    <w:rsid w:val="00A24162"/>
    <w:rsid w:val="00A25023"/>
    <w:rsid w:val="00A270EA"/>
    <w:rsid w:val="00A34BA2"/>
    <w:rsid w:val="00A36F27"/>
    <w:rsid w:val="00A372B2"/>
    <w:rsid w:val="00A42E32"/>
    <w:rsid w:val="00A46E63"/>
    <w:rsid w:val="00A507B6"/>
    <w:rsid w:val="00A51951"/>
    <w:rsid w:val="00A51DC5"/>
    <w:rsid w:val="00A53DE1"/>
    <w:rsid w:val="00A57C2A"/>
    <w:rsid w:val="00A615E1"/>
    <w:rsid w:val="00A73640"/>
    <w:rsid w:val="00A755E8"/>
    <w:rsid w:val="00A93A5D"/>
    <w:rsid w:val="00AA222F"/>
    <w:rsid w:val="00AA62EE"/>
    <w:rsid w:val="00AB1E31"/>
    <w:rsid w:val="00AB32F8"/>
    <w:rsid w:val="00AB51A9"/>
    <w:rsid w:val="00AB610B"/>
    <w:rsid w:val="00AD0D3B"/>
    <w:rsid w:val="00AD3225"/>
    <w:rsid w:val="00AD360E"/>
    <w:rsid w:val="00AD40FB"/>
    <w:rsid w:val="00AD782D"/>
    <w:rsid w:val="00AE7650"/>
    <w:rsid w:val="00AF10AD"/>
    <w:rsid w:val="00AF55EA"/>
    <w:rsid w:val="00AF7F64"/>
    <w:rsid w:val="00B00772"/>
    <w:rsid w:val="00B060E4"/>
    <w:rsid w:val="00B10EBE"/>
    <w:rsid w:val="00B236F1"/>
    <w:rsid w:val="00B3281B"/>
    <w:rsid w:val="00B37AD8"/>
    <w:rsid w:val="00B436E8"/>
    <w:rsid w:val="00B46193"/>
    <w:rsid w:val="00B50F99"/>
    <w:rsid w:val="00B51D1B"/>
    <w:rsid w:val="00B5345B"/>
    <w:rsid w:val="00B540F4"/>
    <w:rsid w:val="00B60FD0"/>
    <w:rsid w:val="00B622DF"/>
    <w:rsid w:val="00B6332A"/>
    <w:rsid w:val="00B80A9B"/>
    <w:rsid w:val="00B81760"/>
    <w:rsid w:val="00B8494C"/>
    <w:rsid w:val="00B918B7"/>
    <w:rsid w:val="00BA1546"/>
    <w:rsid w:val="00BB4E51"/>
    <w:rsid w:val="00BC39C9"/>
    <w:rsid w:val="00BC44D7"/>
    <w:rsid w:val="00BD431F"/>
    <w:rsid w:val="00BE0282"/>
    <w:rsid w:val="00BE423E"/>
    <w:rsid w:val="00BF0905"/>
    <w:rsid w:val="00BF61AC"/>
    <w:rsid w:val="00C2331D"/>
    <w:rsid w:val="00C26A96"/>
    <w:rsid w:val="00C27ABB"/>
    <w:rsid w:val="00C36DA2"/>
    <w:rsid w:val="00C36DD2"/>
    <w:rsid w:val="00C451AB"/>
    <w:rsid w:val="00C47FA6"/>
    <w:rsid w:val="00C57FC6"/>
    <w:rsid w:val="00C66A7D"/>
    <w:rsid w:val="00C66F46"/>
    <w:rsid w:val="00C66F61"/>
    <w:rsid w:val="00C70874"/>
    <w:rsid w:val="00C71C6B"/>
    <w:rsid w:val="00C779DA"/>
    <w:rsid w:val="00C806DF"/>
    <w:rsid w:val="00C814F7"/>
    <w:rsid w:val="00C9239E"/>
    <w:rsid w:val="00CA494D"/>
    <w:rsid w:val="00CA4B4D"/>
    <w:rsid w:val="00CB0D9D"/>
    <w:rsid w:val="00CB35C3"/>
    <w:rsid w:val="00CD323D"/>
    <w:rsid w:val="00CD54FA"/>
    <w:rsid w:val="00CE4030"/>
    <w:rsid w:val="00CE64B3"/>
    <w:rsid w:val="00CF1A49"/>
    <w:rsid w:val="00CF35DB"/>
    <w:rsid w:val="00D056C7"/>
    <w:rsid w:val="00D0630C"/>
    <w:rsid w:val="00D069B8"/>
    <w:rsid w:val="00D143AE"/>
    <w:rsid w:val="00D1561E"/>
    <w:rsid w:val="00D1616C"/>
    <w:rsid w:val="00D243A9"/>
    <w:rsid w:val="00D2718C"/>
    <w:rsid w:val="00D305E5"/>
    <w:rsid w:val="00D37CD3"/>
    <w:rsid w:val="00D530EC"/>
    <w:rsid w:val="00D66A52"/>
    <w:rsid w:val="00D66EFA"/>
    <w:rsid w:val="00D72A2D"/>
    <w:rsid w:val="00D9521A"/>
    <w:rsid w:val="00DA3914"/>
    <w:rsid w:val="00DA59AA"/>
    <w:rsid w:val="00DB3879"/>
    <w:rsid w:val="00DB6915"/>
    <w:rsid w:val="00DB7E1E"/>
    <w:rsid w:val="00DC1B78"/>
    <w:rsid w:val="00DC2A2F"/>
    <w:rsid w:val="00DC600B"/>
    <w:rsid w:val="00DD49D8"/>
    <w:rsid w:val="00DD7B69"/>
    <w:rsid w:val="00DE0FAA"/>
    <w:rsid w:val="00DE136D"/>
    <w:rsid w:val="00DE4821"/>
    <w:rsid w:val="00DE6534"/>
    <w:rsid w:val="00DF025B"/>
    <w:rsid w:val="00DF4D6C"/>
    <w:rsid w:val="00E01923"/>
    <w:rsid w:val="00E10775"/>
    <w:rsid w:val="00E14498"/>
    <w:rsid w:val="00E2397A"/>
    <w:rsid w:val="00E254DB"/>
    <w:rsid w:val="00E300FC"/>
    <w:rsid w:val="00E362DB"/>
    <w:rsid w:val="00E457A7"/>
    <w:rsid w:val="00E5632B"/>
    <w:rsid w:val="00E57139"/>
    <w:rsid w:val="00E628D8"/>
    <w:rsid w:val="00E70240"/>
    <w:rsid w:val="00E71E6B"/>
    <w:rsid w:val="00E74B7B"/>
    <w:rsid w:val="00E81CC5"/>
    <w:rsid w:val="00E85A87"/>
    <w:rsid w:val="00E85B4A"/>
    <w:rsid w:val="00E91FE6"/>
    <w:rsid w:val="00E9528E"/>
    <w:rsid w:val="00EA0316"/>
    <w:rsid w:val="00EA292C"/>
    <w:rsid w:val="00EA5099"/>
    <w:rsid w:val="00EB57BC"/>
    <w:rsid w:val="00EC1351"/>
    <w:rsid w:val="00EC4CBF"/>
    <w:rsid w:val="00EE2CA8"/>
    <w:rsid w:val="00EE6050"/>
    <w:rsid w:val="00EF17E8"/>
    <w:rsid w:val="00EF51D9"/>
    <w:rsid w:val="00F00C86"/>
    <w:rsid w:val="00F130DD"/>
    <w:rsid w:val="00F24884"/>
    <w:rsid w:val="00F34917"/>
    <w:rsid w:val="00F476C4"/>
    <w:rsid w:val="00F6035D"/>
    <w:rsid w:val="00F61DF9"/>
    <w:rsid w:val="00F72157"/>
    <w:rsid w:val="00F81960"/>
    <w:rsid w:val="00F82C9B"/>
    <w:rsid w:val="00F8364B"/>
    <w:rsid w:val="00F8769D"/>
    <w:rsid w:val="00F9350C"/>
    <w:rsid w:val="00F94EB5"/>
    <w:rsid w:val="00F9624D"/>
    <w:rsid w:val="00FA4755"/>
    <w:rsid w:val="00FA74E3"/>
    <w:rsid w:val="00FB31C1"/>
    <w:rsid w:val="00FB58F2"/>
    <w:rsid w:val="00FB5943"/>
    <w:rsid w:val="00FB61C3"/>
    <w:rsid w:val="00FC6AEA"/>
    <w:rsid w:val="00FC7188"/>
    <w:rsid w:val="00FD1B42"/>
    <w:rsid w:val="00FD3D13"/>
    <w:rsid w:val="00FD5090"/>
    <w:rsid w:val="00FE55A2"/>
    <w:rsid w:val="00FF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C1D12"/>
  <w15:chartTrackingRefBased/>
  <w15:docId w15:val="{DAB9DCAD-34F2-4498-8C23-24F36C303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nvi\AppData\Roaming\Microsoft\Templates\Chronological%20Resume%20(Modern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47CACE26134360AD43F4B023CF30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B9CD37-3531-4146-93FB-D4E2446FCB31}"/>
      </w:docPartPr>
      <w:docPartBody>
        <w:p w:rsidR="00752D99" w:rsidRDefault="00C23550">
          <w:pPr>
            <w:pStyle w:val="BF47CACE26134360AD43F4B023CF3016"/>
          </w:pPr>
          <w:r w:rsidRPr="00CF1A49">
            <w:t>·</w:t>
          </w:r>
        </w:p>
      </w:docPartBody>
    </w:docPart>
    <w:docPart>
      <w:docPartPr>
        <w:name w:val="ABE62D0630714AC3BE481B5A095E5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245CFC-41B3-4594-AFEE-2A2EBC14552B}"/>
      </w:docPartPr>
      <w:docPartBody>
        <w:p w:rsidR="00752D99" w:rsidRDefault="00C23550">
          <w:pPr>
            <w:pStyle w:val="ABE62D0630714AC3BE481B5A095E5CDD"/>
          </w:pPr>
          <w:r w:rsidRPr="00CF1A49">
            <w:t>Education</w:t>
          </w:r>
        </w:p>
      </w:docPartBody>
    </w:docPart>
    <w:docPart>
      <w:docPartPr>
        <w:name w:val="B448FBC07C5F44FDA0E78625271C54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CF59F-99CE-4B71-B17A-D7D0DAC1F53E}"/>
      </w:docPartPr>
      <w:docPartBody>
        <w:p w:rsidR="00752D99" w:rsidRDefault="00C23550">
          <w:pPr>
            <w:pStyle w:val="B448FBC07C5F44FDA0E78625271C543A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DFE"/>
    <w:rsid w:val="000630E1"/>
    <w:rsid w:val="000857B2"/>
    <w:rsid w:val="00093E45"/>
    <w:rsid w:val="000A1C50"/>
    <w:rsid w:val="000B759F"/>
    <w:rsid w:val="000C1407"/>
    <w:rsid w:val="0011774E"/>
    <w:rsid w:val="00146B40"/>
    <w:rsid w:val="00161C8E"/>
    <w:rsid w:val="00165565"/>
    <w:rsid w:val="0017764E"/>
    <w:rsid w:val="001A0079"/>
    <w:rsid w:val="001D05B2"/>
    <w:rsid w:val="001F6982"/>
    <w:rsid w:val="002815E6"/>
    <w:rsid w:val="002E11AB"/>
    <w:rsid w:val="0034380E"/>
    <w:rsid w:val="00351CBE"/>
    <w:rsid w:val="003748D6"/>
    <w:rsid w:val="003E50C9"/>
    <w:rsid w:val="00413807"/>
    <w:rsid w:val="00493DFE"/>
    <w:rsid w:val="004D7750"/>
    <w:rsid w:val="005E0964"/>
    <w:rsid w:val="005E2544"/>
    <w:rsid w:val="00642F51"/>
    <w:rsid w:val="00644705"/>
    <w:rsid w:val="00690B9C"/>
    <w:rsid w:val="006D7163"/>
    <w:rsid w:val="006F65B7"/>
    <w:rsid w:val="00705BEA"/>
    <w:rsid w:val="007328D9"/>
    <w:rsid w:val="00752D99"/>
    <w:rsid w:val="007A0734"/>
    <w:rsid w:val="00802CE3"/>
    <w:rsid w:val="008270EB"/>
    <w:rsid w:val="00892E02"/>
    <w:rsid w:val="008A0A3E"/>
    <w:rsid w:val="008A4F32"/>
    <w:rsid w:val="008E1035"/>
    <w:rsid w:val="008E1587"/>
    <w:rsid w:val="008E770B"/>
    <w:rsid w:val="009168FA"/>
    <w:rsid w:val="00963167"/>
    <w:rsid w:val="00972129"/>
    <w:rsid w:val="009B5103"/>
    <w:rsid w:val="00A10054"/>
    <w:rsid w:val="00A51951"/>
    <w:rsid w:val="00AB03BC"/>
    <w:rsid w:val="00AC5B20"/>
    <w:rsid w:val="00B00772"/>
    <w:rsid w:val="00B30CBF"/>
    <w:rsid w:val="00B32195"/>
    <w:rsid w:val="00B5345B"/>
    <w:rsid w:val="00B6436E"/>
    <w:rsid w:val="00B87C28"/>
    <w:rsid w:val="00B92E2A"/>
    <w:rsid w:val="00BD34BD"/>
    <w:rsid w:val="00BE0282"/>
    <w:rsid w:val="00C12E9E"/>
    <w:rsid w:val="00C23550"/>
    <w:rsid w:val="00CD01AB"/>
    <w:rsid w:val="00CD5D32"/>
    <w:rsid w:val="00CF6B56"/>
    <w:rsid w:val="00D03525"/>
    <w:rsid w:val="00D42AA1"/>
    <w:rsid w:val="00D8039A"/>
    <w:rsid w:val="00D80CD6"/>
    <w:rsid w:val="00E74E94"/>
    <w:rsid w:val="00EE7EF1"/>
    <w:rsid w:val="00F554F7"/>
    <w:rsid w:val="00F831A5"/>
    <w:rsid w:val="00F956F7"/>
    <w:rsid w:val="00FB2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BF47CACE26134360AD43F4B023CF3016">
    <w:name w:val="BF47CACE26134360AD43F4B023CF3016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ABE62D0630714AC3BE481B5A095E5CDD">
    <w:name w:val="ABE62D0630714AC3BE481B5A095E5CDD"/>
  </w:style>
  <w:style w:type="paragraph" w:customStyle="1" w:styleId="B448FBC07C5F44FDA0E78625271C543A">
    <w:name w:val="B448FBC07C5F44FDA0E78625271C543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Chronological Resume (Modern design)</Template>
  <TotalTime>46</TotalTime>
  <Pages>2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</dc:creator>
  <cp:keywords/>
  <dc:description/>
  <cp:lastModifiedBy>Karan Gill</cp:lastModifiedBy>
  <cp:revision>13</cp:revision>
  <dcterms:created xsi:type="dcterms:W3CDTF">2025-04-04T18:52:00Z</dcterms:created>
  <dcterms:modified xsi:type="dcterms:W3CDTF">2025-06-07T21:25:00Z</dcterms:modified>
  <cp:category/>
</cp:coreProperties>
</file>