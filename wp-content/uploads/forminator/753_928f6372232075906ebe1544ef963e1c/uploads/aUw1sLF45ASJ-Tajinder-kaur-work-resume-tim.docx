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7A0F44" w:rsidRPr="00565B06" w14:paraId="5846B905" w14:textId="77777777" w:rsidTr="00174A87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0D9AD488" w14:textId="7B7192CF" w:rsidR="007A0F44" w:rsidRPr="009C1B55" w:rsidRDefault="004D2B31" w:rsidP="009C1B55">
            <w:pPr>
              <w:pStyle w:val="Title"/>
              <w:rPr>
                <w:rFonts w:ascii="Cambria" w:hAnsi="Cambria"/>
                <w:sz w:val="56"/>
              </w:rPr>
            </w:pPr>
            <w:r w:rsidRPr="009C1B55">
              <w:rPr>
                <w:rFonts w:ascii="Cambria" w:hAnsi="Cambria"/>
                <w:sz w:val="56"/>
              </w:rPr>
              <w:t>Tajinder</w:t>
            </w:r>
            <w:r w:rsidR="009C1B55" w:rsidRPr="009C1B55">
              <w:rPr>
                <w:rFonts w:ascii="Cambria" w:hAnsi="Cambria"/>
                <w:sz w:val="56"/>
              </w:rPr>
              <w:t xml:space="preserve"> </w:t>
            </w:r>
            <w:r w:rsidRPr="009C1B55">
              <w:rPr>
                <w:rFonts w:ascii="Cambria" w:hAnsi="Cambria"/>
                <w:sz w:val="56"/>
              </w:rPr>
              <w:t>kaur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07D81C42" w14:textId="50EF592C" w:rsidR="007A0F44" w:rsidRDefault="00000000" w:rsidP="00174A8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51D5A1C63DF84F7BBD9E5983C638F9C3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4D2B31">
                  <w:t xml:space="preserve"> </w:t>
                </w:r>
                <w:r w:rsidR="00993070">
                  <w:t>Edmonton, Alberta,T6X 0L3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014B1185" wp14:editId="37EBC01B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72791F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08C0C1F5" w14:textId="0E53C6CA" w:rsidR="007A0F44" w:rsidRDefault="00000000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04A05F3B9F6F475F859F95BD683FAE1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4D2B31">
                  <w:t>5146386494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6A35ACC4" wp14:editId="2831C228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277E34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3CBFCA14" w14:textId="77777777" w:rsidR="004D2B31" w:rsidRDefault="00000000" w:rsidP="004D2B31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88B6C530E2FE450C9F4812556008E93E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4D2B31">
                  <w:t>tajinderkaur1804@gmail.com</w:t>
                </w:r>
              </w:sdtContent>
            </w:sdt>
            <w:r w:rsidR="007A0F44">
              <w:t xml:space="preserve">  </w:t>
            </w:r>
            <w:r w:rsidR="007A0F44">
              <w:rPr>
                <w:noProof/>
              </w:rPr>
              <mc:AlternateContent>
                <mc:Choice Requires="wps">
                  <w:drawing>
                    <wp:inline distT="0" distB="0" distL="0" distR="0" wp14:anchorId="17F2420A" wp14:editId="43DC3460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2EBA5A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614968CF" w14:textId="715E6E05" w:rsidR="007A0F44" w:rsidRPr="00565B06" w:rsidRDefault="007A0F44" w:rsidP="004D2B31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7ED77F75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2C34DD45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1A675A1" wp14:editId="19FB9F72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FA695C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3195B7D" w14:textId="77777777" w:rsidR="000E24AC" w:rsidRPr="00565B06" w:rsidRDefault="00000000" w:rsidP="007850D1">
            <w:pPr>
              <w:pStyle w:val="Heading1"/>
            </w:pPr>
            <w:sdt>
              <w:sdtPr>
                <w:alias w:val="Objective:"/>
                <w:tag w:val="Objective:"/>
                <w:id w:val="-376709012"/>
                <w:placeholder>
                  <w:docPart w:val="F9355B00F21946ED9D4F8328470BB485"/>
                </w:placeholder>
                <w:temporary/>
                <w:showingPlcHdr/>
                <w15:appearance w15:val="hidden"/>
              </w:sdtPr>
              <w:sdtContent>
                <w:r w:rsidR="007850D1" w:rsidRPr="00D85CA4">
                  <w:rPr>
                    <w:b/>
                  </w:rPr>
                  <w:t>Objective</w:t>
                </w:r>
              </w:sdtContent>
            </w:sdt>
          </w:p>
        </w:tc>
      </w:tr>
    </w:tbl>
    <w:p w14:paraId="2C419C6D" w14:textId="19470041" w:rsidR="00A77B4D" w:rsidRPr="00565B06" w:rsidRDefault="00340018" w:rsidP="007850D1">
      <w:r w:rsidRPr="00340018">
        <w:t>To obtain a position where I can utilize my strengths and abilities to provide exceptional services.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216B1135" w14:textId="77777777" w:rsidTr="00340018">
        <w:tc>
          <w:tcPr>
            <w:tcW w:w="725" w:type="dxa"/>
            <w:tcMar>
              <w:right w:w="216" w:type="dxa"/>
            </w:tcMar>
            <w:vAlign w:val="bottom"/>
          </w:tcPr>
          <w:p w14:paraId="6C1AC1CF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52098ED" wp14:editId="2E97A500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AA09FD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98A1596" w14:textId="77777777" w:rsidR="00A77B4D" w:rsidRPr="00565B06" w:rsidRDefault="00000000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A214BD8EB1874F37AA53D3CBBFA37CD5"/>
                </w:placeholder>
                <w:temporary/>
                <w:showingPlcHdr/>
                <w15:appearance w15:val="hidden"/>
              </w:sdtPr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44B5817B" w14:textId="041358E4" w:rsidR="00340018" w:rsidRDefault="00340018" w:rsidP="00340018">
      <w:pPr>
        <w:pStyle w:val="ListParagraph"/>
        <w:numPr>
          <w:ilvl w:val="0"/>
          <w:numId w:val="19"/>
        </w:numPr>
      </w:pPr>
      <w:r>
        <w:t>BACHELOR OF COMPUTER APPLICATIONS IN 2015 AND GOT 67%</w:t>
      </w:r>
    </w:p>
    <w:p w14:paraId="02351A70" w14:textId="2783805B" w:rsidR="00340018" w:rsidRDefault="00340018" w:rsidP="00340018">
      <w:pPr>
        <w:pStyle w:val="ListParagraph"/>
        <w:numPr>
          <w:ilvl w:val="0"/>
          <w:numId w:val="19"/>
        </w:numPr>
      </w:pPr>
      <w:r>
        <w:t>MASTER OF COMPUTER SCIENCE WITH 71% IN 2017</w:t>
      </w:r>
    </w:p>
    <w:p w14:paraId="2F164832" w14:textId="0E836D99" w:rsidR="00340018" w:rsidRDefault="00340018" w:rsidP="00340018">
      <w:pPr>
        <w:pStyle w:val="ListParagraph"/>
        <w:numPr>
          <w:ilvl w:val="0"/>
          <w:numId w:val="19"/>
        </w:numPr>
      </w:pPr>
      <w:r>
        <w:t>BACHELOR OF EDUCATION IN 2019 WITH 69%</w:t>
      </w:r>
    </w:p>
    <w:p w14:paraId="357D7F00" w14:textId="4FF16EB6" w:rsidR="00340018" w:rsidRPr="00565B06" w:rsidRDefault="00340018" w:rsidP="00340018">
      <w:pPr>
        <w:pStyle w:val="ListParagraph"/>
        <w:numPr>
          <w:ilvl w:val="0"/>
          <w:numId w:val="19"/>
        </w:numPr>
      </w:pPr>
      <w:r>
        <w:t>D</w:t>
      </w:r>
      <w:r w:rsidR="00993070">
        <w:t>id</w:t>
      </w:r>
      <w:r>
        <w:t xml:space="preserve"> computing support from VERDUN ADULT AND CAREER CENTRE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13CEB81C" w14:textId="77777777" w:rsidTr="00340018">
        <w:tc>
          <w:tcPr>
            <w:tcW w:w="725" w:type="dxa"/>
            <w:tcMar>
              <w:right w:w="216" w:type="dxa"/>
            </w:tcMar>
            <w:vAlign w:val="bottom"/>
          </w:tcPr>
          <w:p w14:paraId="73B2CFC5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AA1AFDE" wp14:editId="77E49A55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C7538F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2DD9B3AD" w14:textId="77777777" w:rsidR="005E088C" w:rsidRPr="00565B06" w:rsidRDefault="00000000" w:rsidP="0004158B">
            <w:pPr>
              <w:pStyle w:val="Heading1"/>
            </w:pPr>
            <w:sdt>
              <w:sdtPr>
                <w:alias w:val="Education:"/>
                <w:tag w:val="Education:"/>
                <w:id w:val="-2131392780"/>
                <w:placeholder>
                  <w:docPart w:val="929AFC9FDA804CF18E84810E9A085465"/>
                </w:placeholder>
                <w:temporary/>
                <w:showingPlcHdr/>
                <w15:appearance w15:val="hidden"/>
              </w:sdtPr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386903BC" w14:textId="77777777" w:rsidR="00340018" w:rsidRDefault="00340018" w:rsidP="00340018">
      <w:r>
        <w:t>1.</w:t>
      </w:r>
      <w:r>
        <w:tab/>
        <w:t>DISCIPLINE VOLUNTEER AT HMV COLLEGE, JALANDHAR, PUNJAB, INDIA</w:t>
      </w:r>
    </w:p>
    <w:p w14:paraId="4A884227" w14:textId="1EC6D68B" w:rsidR="005E088C" w:rsidRDefault="00340018" w:rsidP="00340018">
      <w:r>
        <w:t>2.</w:t>
      </w:r>
      <w:r>
        <w:tab/>
        <w:t>DID INTERNSHIP AS A COMPUTER TEACHER IN GOVERNMENT SCHOOL</w:t>
      </w:r>
    </w:p>
    <w:p w14:paraId="4D215DF3" w14:textId="2C918B73" w:rsidR="00340018" w:rsidRDefault="00340018" w:rsidP="00340018">
      <w:r>
        <w:t xml:space="preserve">3.         </w:t>
      </w:r>
      <w:r w:rsidR="0051575C">
        <w:t xml:space="preserve"> </w:t>
      </w:r>
      <w:r>
        <w:t xml:space="preserve"> </w:t>
      </w:r>
      <w:r w:rsidR="00993070">
        <w:t>WAS</w:t>
      </w:r>
      <w:r>
        <w:t xml:space="preserve"> FULFILLMENT ASSOCIATE AT GOODFOOD</w:t>
      </w:r>
    </w:p>
    <w:p w14:paraId="669F7478" w14:textId="7747FF67" w:rsidR="00406BBE" w:rsidRDefault="00406BBE" w:rsidP="00340018">
      <w:r>
        <w:t>4.           DID INTERNSHIP OF COMPUTER AT ONE TOUCH COMPUTER CENTRE</w:t>
      </w:r>
    </w:p>
    <w:p w14:paraId="5FA001DF" w14:textId="3CC2EF40" w:rsidR="00993070" w:rsidRPr="00565B06" w:rsidRDefault="00406BBE" w:rsidP="00340018">
      <w:r>
        <w:t>5</w:t>
      </w:r>
      <w:r w:rsidR="00993070">
        <w:t xml:space="preserve">.           WORKED AT TIM HORTONS FOR 7 MONTHS AS SUPERVISIOR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1297FADA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685EAA5B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1801A20C" wp14:editId="11B260E2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95182C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12BA5D3F" w14:textId="77777777" w:rsidR="00143224" w:rsidRPr="00565B06" w:rsidRDefault="00000000" w:rsidP="00AD6216">
            <w:pPr>
              <w:pStyle w:val="Heading1"/>
            </w:pPr>
            <w:sdt>
              <w:sdtPr>
                <w:alias w:val="Skills:"/>
                <w:tag w:val="Skills:"/>
                <w:id w:val="-925109897"/>
                <w:placeholder>
                  <w:docPart w:val="485360EEF07F43BFA0E29C00E5739068"/>
                </w:placeholder>
                <w:temporary/>
                <w:showingPlcHdr/>
                <w15:appearance w15:val="hidden"/>
              </w:sdtPr>
              <w:sdtContent>
                <w:r w:rsidR="00143224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65B06" w14:paraId="68B93255" w14:textId="77777777" w:rsidTr="00565B06">
        <w:tc>
          <w:tcPr>
            <w:tcW w:w="4320" w:type="dxa"/>
          </w:tcPr>
          <w:p w14:paraId="2FA28801" w14:textId="77777777" w:rsidR="00316CE4" w:rsidRDefault="009C1B55" w:rsidP="00316CE4">
            <w:pPr>
              <w:pStyle w:val="ListBullet"/>
              <w:spacing w:after="80"/>
            </w:pPr>
            <w:r w:rsidRPr="009C1B55">
              <w:t>Teamwork</w:t>
            </w:r>
          </w:p>
          <w:p w14:paraId="3255E66A" w14:textId="77777777" w:rsidR="009C1B55" w:rsidRDefault="009C1B55" w:rsidP="00316CE4">
            <w:pPr>
              <w:pStyle w:val="ListBullet"/>
              <w:spacing w:after="80"/>
            </w:pPr>
            <w:r w:rsidRPr="009C1B55">
              <w:t>Customer Service</w:t>
            </w:r>
          </w:p>
          <w:p w14:paraId="0C410837" w14:textId="433EE3AB" w:rsidR="009C1B55" w:rsidRPr="00565B06" w:rsidRDefault="009C1B55" w:rsidP="00316CE4">
            <w:pPr>
              <w:pStyle w:val="ListBullet"/>
              <w:spacing w:after="80"/>
            </w:pPr>
            <w:r w:rsidRPr="009C1B55">
              <w:t>Friendliness</w:t>
            </w:r>
          </w:p>
        </w:tc>
        <w:tc>
          <w:tcPr>
            <w:tcW w:w="4320" w:type="dxa"/>
            <w:tcMar>
              <w:left w:w="576" w:type="dxa"/>
            </w:tcMar>
          </w:tcPr>
          <w:p w14:paraId="35E4EAFE" w14:textId="2AE65F0B" w:rsidR="00143224" w:rsidRPr="00565B06" w:rsidRDefault="009C1B55" w:rsidP="00565B06">
            <w:pPr>
              <w:pStyle w:val="ListBullet"/>
              <w:spacing w:after="80"/>
            </w:pPr>
            <w:r w:rsidRPr="009C1B55">
              <w:t>Multi-tasking</w:t>
            </w:r>
          </w:p>
          <w:p w14:paraId="2A17D0EA" w14:textId="0529CE44" w:rsidR="00F904FC" w:rsidRPr="00565B06" w:rsidRDefault="009C1B55" w:rsidP="00565B06">
            <w:pPr>
              <w:pStyle w:val="ListBullet"/>
              <w:spacing w:after="80"/>
            </w:pPr>
            <w:r w:rsidRPr="009C1B55">
              <w:t>Ability to work under pressure</w:t>
            </w:r>
          </w:p>
          <w:p w14:paraId="6EB67526" w14:textId="65201AD3" w:rsidR="00F904FC" w:rsidRPr="00565B06" w:rsidRDefault="009C1B55" w:rsidP="00565B06">
            <w:pPr>
              <w:pStyle w:val="ListBullet"/>
              <w:spacing w:after="80"/>
            </w:pPr>
            <w:r w:rsidRPr="009C1B55">
              <w:t>Time management</w:t>
            </w: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C7C34" w:rsidRPr="00565B06" w14:paraId="7328CC98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23CCC6B7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33B6C43" wp14:editId="19B4F59F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ACFF93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m+TpxAAAIl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1F01A2C" w14:textId="77046C4E" w:rsidR="00A7735E" w:rsidRPr="00565B06" w:rsidRDefault="00A7735E" w:rsidP="00AD6216">
            <w:pPr>
              <w:pStyle w:val="Heading1"/>
            </w:pPr>
            <w:r>
              <w:t>professional summary</w:t>
            </w:r>
          </w:p>
        </w:tc>
      </w:tr>
    </w:tbl>
    <w:p w14:paraId="6737F6BA" w14:textId="6901214C" w:rsidR="00CB1BD0" w:rsidRDefault="00A7735E" w:rsidP="00316CE4">
      <w:r>
        <w:t xml:space="preserve">Proficient team member experienced in fast-paced environments and reliable. Motivated and professional with hard- working nature. Seeking to support high volume operations with </w:t>
      </w:r>
      <w:r w:rsidR="008B3C35">
        <w:t>strong multi-tasking abilities and high energy.</w:t>
      </w:r>
    </w:p>
    <w:p w14:paraId="78192E5C" w14:textId="77777777" w:rsidR="008B3C35" w:rsidRPr="00565B06" w:rsidRDefault="008B3C35" w:rsidP="00316CE4"/>
    <w:sectPr w:rsidR="008B3C35" w:rsidRPr="00565B06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D1BD" w14:textId="77777777" w:rsidR="00E16F6E" w:rsidRDefault="00E16F6E" w:rsidP="00F534FB">
      <w:pPr>
        <w:spacing w:after="0"/>
      </w:pPr>
      <w:r>
        <w:separator/>
      </w:r>
    </w:p>
  </w:endnote>
  <w:endnote w:type="continuationSeparator" w:id="0">
    <w:p w14:paraId="7DCD59C1" w14:textId="77777777" w:rsidR="00E16F6E" w:rsidRDefault="00E16F6E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99AF0B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CECB3" w14:textId="77777777" w:rsidR="00E16F6E" w:rsidRDefault="00E16F6E" w:rsidP="00F534FB">
      <w:pPr>
        <w:spacing w:after="0"/>
      </w:pPr>
      <w:r>
        <w:separator/>
      </w:r>
    </w:p>
  </w:footnote>
  <w:footnote w:type="continuationSeparator" w:id="0">
    <w:p w14:paraId="51081F80" w14:textId="77777777" w:rsidR="00E16F6E" w:rsidRDefault="00E16F6E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82D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F36AC01" wp14:editId="2F71850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D7D0B7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5844EE3"/>
    <w:multiLevelType w:val="hybridMultilevel"/>
    <w:tmpl w:val="1FC2B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2072A"/>
    <w:multiLevelType w:val="hybridMultilevel"/>
    <w:tmpl w:val="6AFEF09C"/>
    <w:lvl w:ilvl="0" w:tplc="0E5E9CF8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D2973"/>
    <w:multiLevelType w:val="hybridMultilevel"/>
    <w:tmpl w:val="92B21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243828"/>
    <w:multiLevelType w:val="hybridMultilevel"/>
    <w:tmpl w:val="48EA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50DDE"/>
    <w:multiLevelType w:val="hybridMultilevel"/>
    <w:tmpl w:val="67F4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94029">
    <w:abstractNumId w:val="9"/>
  </w:num>
  <w:num w:numId="2" w16cid:durableId="715549805">
    <w:abstractNumId w:val="9"/>
    <w:lvlOverride w:ilvl="0">
      <w:startOverride w:val="1"/>
    </w:lvlOverride>
  </w:num>
  <w:num w:numId="3" w16cid:durableId="1726297344">
    <w:abstractNumId w:val="11"/>
  </w:num>
  <w:num w:numId="4" w16cid:durableId="787898558">
    <w:abstractNumId w:val="14"/>
  </w:num>
  <w:num w:numId="5" w16cid:durableId="360712486">
    <w:abstractNumId w:val="8"/>
  </w:num>
  <w:num w:numId="6" w16cid:durableId="59134143">
    <w:abstractNumId w:val="7"/>
  </w:num>
  <w:num w:numId="7" w16cid:durableId="317810625">
    <w:abstractNumId w:val="6"/>
  </w:num>
  <w:num w:numId="8" w16cid:durableId="405884111">
    <w:abstractNumId w:val="5"/>
  </w:num>
  <w:num w:numId="9" w16cid:durableId="1431779423">
    <w:abstractNumId w:val="4"/>
  </w:num>
  <w:num w:numId="10" w16cid:durableId="351613887">
    <w:abstractNumId w:val="3"/>
  </w:num>
  <w:num w:numId="11" w16cid:durableId="194077119">
    <w:abstractNumId w:val="2"/>
  </w:num>
  <w:num w:numId="12" w16cid:durableId="1416199902">
    <w:abstractNumId w:val="1"/>
  </w:num>
  <w:num w:numId="13" w16cid:durableId="871378704">
    <w:abstractNumId w:val="0"/>
  </w:num>
  <w:num w:numId="14" w16cid:durableId="1771510987">
    <w:abstractNumId w:val="13"/>
  </w:num>
  <w:num w:numId="15" w16cid:durableId="2020110780">
    <w:abstractNumId w:val="12"/>
  </w:num>
  <w:num w:numId="16" w16cid:durableId="142620885">
    <w:abstractNumId w:val="18"/>
  </w:num>
  <w:num w:numId="17" w16cid:durableId="895165478">
    <w:abstractNumId w:val="10"/>
  </w:num>
  <w:num w:numId="18" w16cid:durableId="1867018446">
    <w:abstractNumId w:val="17"/>
  </w:num>
  <w:num w:numId="19" w16cid:durableId="1100831655">
    <w:abstractNumId w:val="16"/>
  </w:num>
  <w:num w:numId="20" w16cid:durableId="2106562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31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3BA1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7114"/>
    <w:rsid w:val="00340018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06BBE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2B31"/>
    <w:rsid w:val="004D3EB1"/>
    <w:rsid w:val="004D465D"/>
    <w:rsid w:val="004E2794"/>
    <w:rsid w:val="004E77A5"/>
    <w:rsid w:val="004F1057"/>
    <w:rsid w:val="004F199F"/>
    <w:rsid w:val="005106C0"/>
    <w:rsid w:val="0051575C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A4E4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B3C35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918BB"/>
    <w:rsid w:val="00993070"/>
    <w:rsid w:val="009931F7"/>
    <w:rsid w:val="00994768"/>
    <w:rsid w:val="009A3F4C"/>
    <w:rsid w:val="009B4952"/>
    <w:rsid w:val="009C1B55"/>
    <w:rsid w:val="009C63EE"/>
    <w:rsid w:val="009D0878"/>
    <w:rsid w:val="009D1164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35E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3673D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C0155C"/>
    <w:rsid w:val="00C3233C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1BD0"/>
    <w:rsid w:val="00CB3192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16F6E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244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340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khbir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D5A1C63DF84F7BBD9E5983C638F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195C6-5074-47C0-8362-4EA2C757A2B7}"/>
      </w:docPartPr>
      <w:docPartBody>
        <w:p w:rsidR="00F91160" w:rsidRDefault="005E0C36">
          <w:pPr>
            <w:pStyle w:val="51D5A1C63DF84F7BBD9E5983C638F9C3"/>
          </w:pPr>
          <w:r w:rsidRPr="009D0878">
            <w:t>Address</w:t>
          </w:r>
        </w:p>
      </w:docPartBody>
    </w:docPart>
    <w:docPart>
      <w:docPartPr>
        <w:name w:val="04A05F3B9F6F475F859F95BD683FA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BDE84-9DE9-4EA7-AEE8-3112D4ED56E8}"/>
      </w:docPartPr>
      <w:docPartBody>
        <w:p w:rsidR="00F91160" w:rsidRDefault="005E0C36">
          <w:pPr>
            <w:pStyle w:val="04A05F3B9F6F475F859F95BD683FAE17"/>
          </w:pPr>
          <w:r w:rsidRPr="009D0878">
            <w:t>Phone</w:t>
          </w:r>
        </w:p>
      </w:docPartBody>
    </w:docPart>
    <w:docPart>
      <w:docPartPr>
        <w:name w:val="88B6C530E2FE450C9F4812556008E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10F88-6C9D-4621-BBE9-740E82F82341}"/>
      </w:docPartPr>
      <w:docPartBody>
        <w:p w:rsidR="00F91160" w:rsidRDefault="005E0C36">
          <w:pPr>
            <w:pStyle w:val="88B6C530E2FE450C9F4812556008E93E"/>
          </w:pPr>
          <w:r w:rsidRPr="009D0878">
            <w:t>Email</w:t>
          </w:r>
        </w:p>
      </w:docPartBody>
    </w:docPart>
    <w:docPart>
      <w:docPartPr>
        <w:name w:val="F9355B00F21946ED9D4F8328470BB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73537-E4A7-48E3-BEB8-095E26D2BD1B}"/>
      </w:docPartPr>
      <w:docPartBody>
        <w:p w:rsidR="00F91160" w:rsidRDefault="005E0C36">
          <w:pPr>
            <w:pStyle w:val="F9355B00F21946ED9D4F8328470BB485"/>
          </w:pPr>
          <w:r w:rsidRPr="00D85CA4">
            <w:t>Objective</w:t>
          </w:r>
        </w:p>
      </w:docPartBody>
    </w:docPart>
    <w:docPart>
      <w:docPartPr>
        <w:name w:val="A214BD8EB1874F37AA53D3CBBFA37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22103-E54C-47AE-9A1C-BD79DC1F27A6}"/>
      </w:docPartPr>
      <w:docPartBody>
        <w:p w:rsidR="00F91160" w:rsidRDefault="005E0C36">
          <w:pPr>
            <w:pStyle w:val="A214BD8EB1874F37AA53D3CBBFA37CD5"/>
          </w:pPr>
          <w:r w:rsidRPr="00565B06">
            <w:t>Education</w:t>
          </w:r>
        </w:p>
      </w:docPartBody>
    </w:docPart>
    <w:docPart>
      <w:docPartPr>
        <w:name w:val="929AFC9FDA804CF18E84810E9A085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E9A28-1162-4436-AD10-C6EB0E595E40}"/>
      </w:docPartPr>
      <w:docPartBody>
        <w:p w:rsidR="00F91160" w:rsidRDefault="005E0C36">
          <w:pPr>
            <w:pStyle w:val="929AFC9FDA804CF18E84810E9A085465"/>
          </w:pPr>
          <w:r w:rsidRPr="00565B06">
            <w:t>Experience</w:t>
          </w:r>
        </w:p>
      </w:docPartBody>
    </w:docPart>
    <w:docPart>
      <w:docPartPr>
        <w:name w:val="485360EEF07F43BFA0E29C00E5739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0CC29-A9A8-4AC9-BB83-13E24B7A21D1}"/>
      </w:docPartPr>
      <w:docPartBody>
        <w:p w:rsidR="00F91160" w:rsidRDefault="005E0C36">
          <w:pPr>
            <w:pStyle w:val="485360EEF07F43BFA0E29C00E5739068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CF"/>
    <w:rsid w:val="00201580"/>
    <w:rsid w:val="004D150C"/>
    <w:rsid w:val="005E0C36"/>
    <w:rsid w:val="00820716"/>
    <w:rsid w:val="00D403CF"/>
    <w:rsid w:val="00F878E3"/>
    <w:rsid w:val="00F9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D5A1C63DF84F7BBD9E5983C638F9C3">
    <w:name w:val="51D5A1C63DF84F7BBD9E5983C638F9C3"/>
  </w:style>
  <w:style w:type="paragraph" w:customStyle="1" w:styleId="04A05F3B9F6F475F859F95BD683FAE17">
    <w:name w:val="04A05F3B9F6F475F859F95BD683FAE17"/>
  </w:style>
  <w:style w:type="paragraph" w:customStyle="1" w:styleId="88B6C530E2FE450C9F4812556008E93E">
    <w:name w:val="88B6C530E2FE450C9F4812556008E93E"/>
  </w:style>
  <w:style w:type="paragraph" w:customStyle="1" w:styleId="F9355B00F21946ED9D4F8328470BB485">
    <w:name w:val="F9355B00F21946ED9D4F8328470BB485"/>
  </w:style>
  <w:style w:type="paragraph" w:customStyle="1" w:styleId="A214BD8EB1874F37AA53D3CBBFA37CD5">
    <w:name w:val="A214BD8EB1874F37AA53D3CBBFA37CD5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929AFC9FDA804CF18E84810E9A085465">
    <w:name w:val="929AFC9FDA804CF18E84810E9A085465"/>
  </w:style>
  <w:style w:type="paragraph" w:customStyle="1" w:styleId="485360EEF07F43BFA0E29C00E5739068">
    <w:name w:val="485360EEF07F43BFA0E29C00E57390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 Edmonton, Alberta,T6X 0L3</CompanyAddress>
  <CompanyPhone>5146386494</CompanyPhone>
  <CompanyFax/>
  <CompanyEmail>tajinderkaur1804@gmail.com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2022-07-23T00:07:00Z</dcterms:created>
  <dcterms:modified xsi:type="dcterms:W3CDTF">2023-06-08T22:21:00Z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