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2F17C" w14:textId="77777777" w:rsidR="004908E2" w:rsidRPr="00C96E37" w:rsidRDefault="00E01D02" w:rsidP="00C96E37">
      <w:pPr>
        <w:pStyle w:val="Graphicsanchor"/>
      </w:pPr>
      <w:r>
        <mc:AlternateContent>
          <mc:Choice Requires="wps">
            <w:drawing>
              <wp:anchor distT="45720" distB="45720" distL="114300" distR="114300" simplePos="0" relativeHeight="251685888" behindDoc="0" locked="1" layoutInCell="1" allowOverlap="1" wp14:anchorId="44C2E836" wp14:editId="0A9F0678">
                <wp:simplePos x="0" y="0"/>
                <wp:positionH relativeFrom="margin">
                  <wp:posOffset>-47625</wp:posOffset>
                </wp:positionH>
                <wp:positionV relativeFrom="page">
                  <wp:posOffset>3348355</wp:posOffset>
                </wp:positionV>
                <wp:extent cx="2367915" cy="1947545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1947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DAE856" w14:textId="77777777" w:rsidR="00E01D02" w:rsidRPr="00F84E0E" w:rsidRDefault="00F84E0E" w:rsidP="00F84E0E">
                            <w:pPr>
                              <w:pStyle w:val="Heading1"/>
                            </w:pPr>
                            <w:r w:rsidRPr="00F84E0E">
                              <w:t>Education</w:t>
                            </w:r>
                          </w:p>
                          <w:p w14:paraId="0B0FE949" w14:textId="327BC840" w:rsidR="00E01D02" w:rsidRPr="00E01D02" w:rsidRDefault="009C06AD" w:rsidP="00E01D02">
                            <w:pPr>
                              <w:pStyle w:val="Heading4"/>
                            </w:pPr>
                            <w:r>
                              <w:t>Education Assistant</w:t>
                            </w:r>
                          </w:p>
                          <w:p w14:paraId="7C755847" w14:textId="43CE81D5" w:rsidR="00E01D02" w:rsidRPr="00BF05F0" w:rsidRDefault="009C06AD" w:rsidP="00F1112C">
                            <w:r>
                              <w:t>East West College</w:t>
                            </w:r>
                          </w:p>
                          <w:p w14:paraId="762C81EE" w14:textId="77777777" w:rsidR="00E01D02" w:rsidRPr="00BF05F0" w:rsidRDefault="00E01D02" w:rsidP="00F1112C"/>
                          <w:p w14:paraId="248189B0" w14:textId="45E6FDBC" w:rsidR="00E01D02" w:rsidRPr="00BF05F0" w:rsidRDefault="009C06AD" w:rsidP="00E01D02">
                            <w:pPr>
                              <w:pStyle w:val="Heading4"/>
                            </w:pPr>
                            <w:r>
                              <w:t>Bachelor of Science in Computer Sciences</w:t>
                            </w:r>
                          </w:p>
                          <w:p w14:paraId="4BF97E24" w14:textId="6557F84F" w:rsidR="00E01D02" w:rsidRDefault="009C06AD" w:rsidP="00F1112C">
                            <w:r>
                              <w:t>University of Batangas</w:t>
                            </w:r>
                          </w:p>
                          <w:p w14:paraId="2D2EBC18" w14:textId="0F641416" w:rsidR="009C06AD" w:rsidRPr="00BF05F0" w:rsidRDefault="009C06AD" w:rsidP="00F1112C">
                            <w:r>
                              <w:t>Philippines, 4200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C2E83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-3.75pt;margin-top:263.65pt;width:186.45pt;height:153.3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" filled="f" stroked="f">
                <v:textbox>
                  <w:txbxContent>
                    <w:p w14:paraId="0ADAE856" w14:textId="77777777" w:rsidR="00E01D02" w:rsidRPr="00F84E0E" w:rsidRDefault="00F84E0E" w:rsidP="00F84E0E">
                      <w:pPr>
                        <w:pStyle w:val="Heading1"/>
                      </w:pPr>
                      <w:r w:rsidRPr="00F84E0E">
                        <w:t>Education</w:t>
                      </w:r>
                    </w:p>
                    <w:p w14:paraId="0B0FE949" w14:textId="327BC840" w:rsidR="00E01D02" w:rsidRPr="00E01D02" w:rsidRDefault="009C06AD" w:rsidP="00E01D02">
                      <w:pPr>
                        <w:pStyle w:val="Heading4"/>
                      </w:pPr>
                      <w:r>
                        <w:t>Education Assistant</w:t>
                      </w:r>
                    </w:p>
                    <w:p w14:paraId="7C755847" w14:textId="43CE81D5" w:rsidR="00E01D02" w:rsidRPr="00BF05F0" w:rsidRDefault="009C06AD" w:rsidP="00F1112C">
                      <w:r>
                        <w:t>East West College</w:t>
                      </w:r>
                    </w:p>
                    <w:p w14:paraId="762C81EE" w14:textId="77777777" w:rsidR="00E01D02" w:rsidRPr="00BF05F0" w:rsidRDefault="00E01D02" w:rsidP="00F1112C"/>
                    <w:p w14:paraId="248189B0" w14:textId="45E6FDBC" w:rsidR="00E01D02" w:rsidRPr="00BF05F0" w:rsidRDefault="009C06AD" w:rsidP="00E01D02">
                      <w:pPr>
                        <w:pStyle w:val="Heading4"/>
                      </w:pPr>
                      <w:r>
                        <w:t>Bachelor of Science in Computer Sciences</w:t>
                      </w:r>
                    </w:p>
                    <w:p w14:paraId="4BF97E24" w14:textId="6557F84F" w:rsidR="00E01D02" w:rsidRDefault="009C06AD" w:rsidP="00F1112C">
                      <w:r>
                        <w:t>University of Batangas</w:t>
                      </w:r>
                    </w:p>
                    <w:p w14:paraId="2D2EBC18" w14:textId="0F641416" w:rsidR="009C06AD" w:rsidRPr="00BF05F0" w:rsidRDefault="009C06AD" w:rsidP="00F1112C">
                      <w:r>
                        <w:t>Philippines, 4200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6912" behindDoc="0" locked="1" layoutInCell="1" allowOverlap="1" wp14:anchorId="0A4872BA" wp14:editId="1D11514A">
                <wp:simplePos x="0" y="0"/>
                <wp:positionH relativeFrom="margin">
                  <wp:align>left</wp:align>
                </wp:positionH>
                <wp:positionV relativeFrom="page">
                  <wp:posOffset>5432425</wp:posOffset>
                </wp:positionV>
                <wp:extent cx="2386330" cy="1747520"/>
                <wp:effectExtent l="0" t="0" r="0" b="5080"/>
                <wp:wrapNone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6330" cy="174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78CDDA" w14:textId="77777777" w:rsidR="00E01D02" w:rsidRPr="00F84E0E" w:rsidRDefault="00F84E0E" w:rsidP="00F84E0E">
                            <w:pPr>
                              <w:pStyle w:val="Heading1"/>
                            </w:pPr>
                            <w:r w:rsidRPr="00F84E0E">
                              <w:t>Skills</w:t>
                            </w:r>
                          </w:p>
                          <w:p w14:paraId="587E2299" w14:textId="77777777" w:rsidR="00E01D02" w:rsidRPr="00F1112C" w:rsidRDefault="00E01D02" w:rsidP="00F1112C">
                            <w:pPr>
                              <w:pStyle w:val="ListParagraph"/>
                            </w:pPr>
                            <w:r w:rsidRPr="00F1112C">
                              <w:t>Communication</w:t>
                            </w:r>
                          </w:p>
                          <w:p w14:paraId="7A0231E7" w14:textId="77777777" w:rsidR="00E01D02" w:rsidRPr="00F1112C" w:rsidRDefault="00F1112C" w:rsidP="00F1112C">
                            <w:pPr>
                              <w:pStyle w:val="ListParagraph"/>
                            </w:pPr>
                            <w:r w:rsidRPr="00F1112C">
                              <w:t>Teamwork</w:t>
                            </w:r>
                          </w:p>
                          <w:p w14:paraId="41416174" w14:textId="77777777" w:rsidR="00E01D02" w:rsidRPr="00F1112C" w:rsidRDefault="00E01D02" w:rsidP="00F1112C">
                            <w:pPr>
                              <w:pStyle w:val="ListParagraph"/>
                            </w:pPr>
                            <w:r w:rsidRPr="00F1112C">
                              <w:t xml:space="preserve">Critical </w:t>
                            </w:r>
                            <w:r w:rsidR="00F84E0E" w:rsidRPr="00F1112C">
                              <w:t>thinking</w:t>
                            </w:r>
                          </w:p>
                          <w:p w14:paraId="044486C5" w14:textId="77777777" w:rsidR="00E01D02" w:rsidRPr="00F1112C" w:rsidRDefault="00E01D02" w:rsidP="00F1112C">
                            <w:pPr>
                              <w:pStyle w:val="ListParagraph"/>
                            </w:pPr>
                            <w:r w:rsidRPr="00F1112C">
                              <w:t>Time management</w:t>
                            </w:r>
                          </w:p>
                          <w:p w14:paraId="53F2EF0F" w14:textId="77777777" w:rsidR="00E01D02" w:rsidRPr="00F1112C" w:rsidRDefault="00E01D02" w:rsidP="00F1112C">
                            <w:pPr>
                              <w:pStyle w:val="ListParagraph"/>
                            </w:pPr>
                            <w:r w:rsidRPr="00F1112C">
                              <w:t>Leadership</w:t>
                            </w:r>
                          </w:p>
                          <w:p w14:paraId="29C9F4D5" w14:textId="77777777" w:rsidR="00E01D02" w:rsidRPr="00F1112C" w:rsidRDefault="00E01D02" w:rsidP="00F1112C">
                            <w:pPr>
                              <w:pStyle w:val="ListParagraph"/>
                            </w:pPr>
                            <w:r w:rsidRPr="00F1112C">
                              <w:t>Adaptability</w:t>
                            </w:r>
                          </w:p>
                          <w:p w14:paraId="43C255D0" w14:textId="1C66BFC1" w:rsidR="00E01D02" w:rsidRPr="00F84E0E" w:rsidRDefault="00E01D02" w:rsidP="009C06A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872BA" id="Text Box 27" o:spid="_x0000_s1027" type="#_x0000_t202" style="position:absolute;left:0;text-align:left;margin-left:0;margin-top:427.75pt;width:187.9pt;height:137.6pt;z-index:2516869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" filled="f" stroked="f">
                <v:textbox>
                  <w:txbxContent>
                    <w:p w14:paraId="7F78CDDA" w14:textId="77777777" w:rsidR="00E01D02" w:rsidRPr="00F84E0E" w:rsidRDefault="00F84E0E" w:rsidP="00F84E0E">
                      <w:pPr>
                        <w:pStyle w:val="Heading1"/>
                      </w:pPr>
                      <w:r w:rsidRPr="00F84E0E">
                        <w:t>Skills</w:t>
                      </w:r>
                    </w:p>
                    <w:p w14:paraId="587E2299" w14:textId="77777777" w:rsidR="00E01D02" w:rsidRPr="00F1112C" w:rsidRDefault="00E01D02" w:rsidP="00F1112C">
                      <w:pPr>
                        <w:pStyle w:val="ListParagraph"/>
                      </w:pPr>
                      <w:r w:rsidRPr="00F1112C">
                        <w:t>Communication</w:t>
                      </w:r>
                    </w:p>
                    <w:p w14:paraId="7A0231E7" w14:textId="77777777" w:rsidR="00E01D02" w:rsidRPr="00F1112C" w:rsidRDefault="00F1112C" w:rsidP="00F1112C">
                      <w:pPr>
                        <w:pStyle w:val="ListParagraph"/>
                      </w:pPr>
                      <w:r w:rsidRPr="00F1112C">
                        <w:t>Teamwork</w:t>
                      </w:r>
                    </w:p>
                    <w:p w14:paraId="41416174" w14:textId="77777777" w:rsidR="00E01D02" w:rsidRPr="00F1112C" w:rsidRDefault="00E01D02" w:rsidP="00F1112C">
                      <w:pPr>
                        <w:pStyle w:val="ListParagraph"/>
                      </w:pPr>
                      <w:r w:rsidRPr="00F1112C">
                        <w:t xml:space="preserve">Critical </w:t>
                      </w:r>
                      <w:r w:rsidR="00F84E0E" w:rsidRPr="00F1112C">
                        <w:t>thinking</w:t>
                      </w:r>
                    </w:p>
                    <w:p w14:paraId="044486C5" w14:textId="77777777" w:rsidR="00E01D02" w:rsidRPr="00F1112C" w:rsidRDefault="00E01D02" w:rsidP="00F1112C">
                      <w:pPr>
                        <w:pStyle w:val="ListParagraph"/>
                      </w:pPr>
                      <w:r w:rsidRPr="00F1112C">
                        <w:t>Time management</w:t>
                      </w:r>
                    </w:p>
                    <w:p w14:paraId="53F2EF0F" w14:textId="77777777" w:rsidR="00E01D02" w:rsidRPr="00F1112C" w:rsidRDefault="00E01D02" w:rsidP="00F1112C">
                      <w:pPr>
                        <w:pStyle w:val="ListParagraph"/>
                      </w:pPr>
                      <w:r w:rsidRPr="00F1112C">
                        <w:t>Leadership</w:t>
                      </w:r>
                    </w:p>
                    <w:p w14:paraId="29C9F4D5" w14:textId="77777777" w:rsidR="00E01D02" w:rsidRPr="00F1112C" w:rsidRDefault="00E01D02" w:rsidP="00F1112C">
                      <w:pPr>
                        <w:pStyle w:val="ListParagraph"/>
                      </w:pPr>
                      <w:r w:rsidRPr="00F1112C">
                        <w:t>Adaptability</w:t>
                      </w:r>
                    </w:p>
                    <w:p w14:paraId="43C255D0" w14:textId="1C66BFC1" w:rsidR="00E01D02" w:rsidRPr="00F84E0E" w:rsidRDefault="00E01D02" w:rsidP="009C06AD"/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Pr="00BA08E1">
        <mc:AlternateContent>
          <mc:Choice Requires="wps">
            <w:drawing>
              <wp:anchor distT="45720" distB="45720" distL="114300" distR="114300" simplePos="0" relativeHeight="251687936" behindDoc="0" locked="1" layoutInCell="1" allowOverlap="1" wp14:anchorId="1DB4AF7F" wp14:editId="7DC45B30">
                <wp:simplePos x="0" y="0"/>
                <wp:positionH relativeFrom="margin">
                  <wp:posOffset>-635</wp:posOffset>
                </wp:positionH>
                <wp:positionV relativeFrom="page">
                  <wp:posOffset>7386320</wp:posOffset>
                </wp:positionV>
                <wp:extent cx="2157730" cy="1810385"/>
                <wp:effectExtent l="0" t="0" r="0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7730" cy="1810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2602A" w14:textId="4E5E5C24" w:rsidR="00E01D02" w:rsidRPr="00F84E0E" w:rsidRDefault="009C06AD" w:rsidP="00F84E0E">
                            <w:pPr>
                              <w:pStyle w:val="Heading1"/>
                            </w:pPr>
                            <w:r>
                              <w:t>certificate</w:t>
                            </w:r>
                            <w:r w:rsidR="00F84E0E" w:rsidRPr="00F84E0E">
                              <w:t>s</w:t>
                            </w:r>
                          </w:p>
                          <w:p w14:paraId="0E1FE52E" w14:textId="59DFD9C8" w:rsidR="00E01D02" w:rsidRPr="00BF05F0" w:rsidRDefault="009C06AD" w:rsidP="00E01D02">
                            <w:pPr>
                              <w:pStyle w:val="Heading4"/>
                            </w:pPr>
                            <w:r>
                              <w:t>Standard First Aid- Level C</w:t>
                            </w:r>
                          </w:p>
                          <w:p w14:paraId="5A36CD14" w14:textId="437203B1" w:rsidR="00E01D02" w:rsidRPr="00BF05F0" w:rsidRDefault="009C06AD" w:rsidP="00E01D02">
                            <w:r>
                              <w:t>Issued: January 2024</w:t>
                            </w:r>
                          </w:p>
                          <w:p w14:paraId="036666CA" w14:textId="77777777" w:rsidR="00E01D02" w:rsidRPr="00BF05F0" w:rsidRDefault="00E01D02" w:rsidP="00E01D02"/>
                          <w:p w14:paraId="0A8203CA" w14:textId="54AE4AA6" w:rsidR="00E01D02" w:rsidRPr="00BF05F0" w:rsidRDefault="009517D9" w:rsidP="009517D9">
                            <w:pPr>
                              <w:pStyle w:val="Heading4"/>
                              <w:jc w:val="left"/>
                            </w:pPr>
                            <w:r>
                              <w:t>Comprehensive Crisis Intervention</w:t>
                            </w:r>
                          </w:p>
                          <w:p w14:paraId="55D96617" w14:textId="6F78F137" w:rsidR="00E01D02" w:rsidRPr="00BF05F0" w:rsidRDefault="009517D9" w:rsidP="00F1112C">
                            <w:r>
                              <w:t>Issued: January 2024</w:t>
                            </w:r>
                          </w:p>
                          <w:p w14:paraId="0211AD67" w14:textId="65BEBBA9" w:rsidR="00E01D02" w:rsidRPr="009C06AD" w:rsidRDefault="00E01D02" w:rsidP="00F1112C"/>
                          <w:p w14:paraId="7B35EF9B" w14:textId="77777777" w:rsidR="00E01D02" w:rsidRPr="00BA08E1" w:rsidRDefault="00E01D02" w:rsidP="009517D9">
                            <w:pPr>
                              <w:spacing w:before="100" w:beforeAutospacing="1" w:after="100" w:afterAutospacing="1"/>
                              <w:jc w:val="left"/>
                              <w:rPr>
                                <w:rFonts w:ascii="Open Sans" w:hAnsi="Open Sans"/>
                                <w:b/>
                                <w:color w:val="3B3838" w:themeColor="background2" w:themeShade="40"/>
                                <w:spacing w:val="80"/>
                                <w:kern w:val="48"/>
                                <w:sz w:val="30"/>
                                <w:szCs w:val="3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4AF7F" id="Text Box 12" o:spid="_x0000_s1028" type="#_x0000_t202" style="position:absolute;left:0;text-align:left;margin-left:-.05pt;margin-top:581.6pt;width:169.9pt;height:142.5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" filled="f" stroked="f">
                <v:textbox>
                  <w:txbxContent>
                    <w:p w14:paraId="18B2602A" w14:textId="4E5E5C24" w:rsidR="00E01D02" w:rsidRPr="00F84E0E" w:rsidRDefault="009C06AD" w:rsidP="00F84E0E">
                      <w:pPr>
                        <w:pStyle w:val="Heading1"/>
                      </w:pPr>
                      <w:r>
                        <w:t>certificate</w:t>
                      </w:r>
                      <w:r w:rsidR="00F84E0E" w:rsidRPr="00F84E0E">
                        <w:t>s</w:t>
                      </w:r>
                    </w:p>
                    <w:p w14:paraId="0E1FE52E" w14:textId="59DFD9C8" w:rsidR="00E01D02" w:rsidRPr="00BF05F0" w:rsidRDefault="009C06AD" w:rsidP="00E01D02">
                      <w:pPr>
                        <w:pStyle w:val="Heading4"/>
                      </w:pPr>
                      <w:r>
                        <w:t>Standard First Aid- Level C</w:t>
                      </w:r>
                    </w:p>
                    <w:p w14:paraId="5A36CD14" w14:textId="437203B1" w:rsidR="00E01D02" w:rsidRPr="00BF05F0" w:rsidRDefault="009C06AD" w:rsidP="00E01D02">
                      <w:r>
                        <w:t>Issued: January 2024</w:t>
                      </w:r>
                    </w:p>
                    <w:p w14:paraId="036666CA" w14:textId="77777777" w:rsidR="00E01D02" w:rsidRPr="00BF05F0" w:rsidRDefault="00E01D02" w:rsidP="00E01D02"/>
                    <w:p w14:paraId="0A8203CA" w14:textId="54AE4AA6" w:rsidR="00E01D02" w:rsidRPr="00BF05F0" w:rsidRDefault="009517D9" w:rsidP="009517D9">
                      <w:pPr>
                        <w:pStyle w:val="Heading4"/>
                        <w:jc w:val="left"/>
                      </w:pPr>
                      <w:r>
                        <w:t>Comprehensive Crisis Intervention</w:t>
                      </w:r>
                    </w:p>
                    <w:p w14:paraId="55D96617" w14:textId="6F78F137" w:rsidR="00E01D02" w:rsidRPr="00BF05F0" w:rsidRDefault="009517D9" w:rsidP="00F1112C">
                      <w:r>
                        <w:t>Issued: January 2024</w:t>
                      </w:r>
                    </w:p>
                    <w:p w14:paraId="0211AD67" w14:textId="65BEBBA9" w:rsidR="00E01D02" w:rsidRPr="009C06AD" w:rsidRDefault="00E01D02" w:rsidP="00F1112C"/>
                    <w:p w14:paraId="7B35EF9B" w14:textId="77777777" w:rsidR="00E01D02" w:rsidRPr="00BA08E1" w:rsidRDefault="00E01D02" w:rsidP="009517D9">
                      <w:pPr>
                        <w:spacing w:before="100" w:beforeAutospacing="1" w:after="100" w:afterAutospacing="1"/>
                        <w:jc w:val="left"/>
                        <w:rPr>
                          <w:rFonts w:ascii="Open Sans" w:hAnsi="Open Sans"/>
                          <w:b/>
                          <w:color w:val="3B3838" w:themeColor="background2" w:themeShade="40"/>
                          <w:spacing w:val="80"/>
                          <w:kern w:val="48"/>
                          <w:sz w:val="30"/>
                          <w:szCs w:val="30"/>
                          <w:lang w:val="en-GB"/>
                        </w:rPr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DB6CD4">
        <mc:AlternateContent>
          <mc:Choice Requires="wps">
            <w:drawing>
              <wp:anchor distT="45720" distB="45720" distL="114300" distR="114300" simplePos="0" relativeHeight="251683840" behindDoc="0" locked="1" layoutInCell="1" allowOverlap="1" wp14:anchorId="770191BC" wp14:editId="496E3691">
                <wp:simplePos x="0" y="0"/>
                <wp:positionH relativeFrom="page">
                  <wp:posOffset>3152140</wp:posOffset>
                </wp:positionH>
                <wp:positionV relativeFrom="page">
                  <wp:posOffset>3364230</wp:posOffset>
                </wp:positionV>
                <wp:extent cx="4352290" cy="6583680"/>
                <wp:effectExtent l="0" t="0" r="0" b="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2290" cy="6583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60D8F9" w14:textId="77777777" w:rsidR="00DB6CD4" w:rsidRPr="00EB5402" w:rsidRDefault="00EB5402" w:rsidP="00EB5402">
                            <w:pPr>
                              <w:pStyle w:val="Heading1"/>
                            </w:pPr>
                            <w:r w:rsidRPr="00EB5402">
                              <w:t>Work Experience</w:t>
                            </w:r>
                          </w:p>
                          <w:p w14:paraId="5F709987" w14:textId="74AD1616" w:rsidR="00DB6CD4" w:rsidRPr="00EB5402" w:rsidRDefault="009517D9" w:rsidP="00EB5402">
                            <w:pPr>
                              <w:pStyle w:val="Heading2"/>
                            </w:pPr>
                            <w:r>
                              <w:t>Practicum</w:t>
                            </w:r>
                          </w:p>
                          <w:p w14:paraId="7DBEBE69" w14:textId="54C7F521" w:rsidR="00DB6CD4" w:rsidRPr="00EB5402" w:rsidRDefault="009517D9" w:rsidP="00EB5402">
                            <w:pPr>
                              <w:pStyle w:val="Heading3"/>
                            </w:pPr>
                            <w:r>
                              <w:t>Grace Martin Elementary School</w:t>
                            </w:r>
                          </w:p>
                          <w:p w14:paraId="199BB157" w14:textId="38FB8428" w:rsidR="00DB6CD4" w:rsidRPr="00F84E0E" w:rsidRDefault="00C52CE5" w:rsidP="00F84E0E">
                            <w:pPr>
                              <w:pStyle w:val="ListBullet"/>
                            </w:pPr>
                            <w:r>
                              <w:t>Assisting with classroom management.</w:t>
                            </w:r>
                          </w:p>
                          <w:p w14:paraId="04EF1F5D" w14:textId="52C6A6C2" w:rsidR="00DB6CD4" w:rsidRPr="00F84E0E" w:rsidRDefault="00C52CE5" w:rsidP="00F84E0E">
                            <w:pPr>
                              <w:pStyle w:val="ListBullet"/>
                            </w:pPr>
                            <w:r>
                              <w:t>Providing one-on-one support.</w:t>
                            </w:r>
                          </w:p>
                          <w:p w14:paraId="22B0CF99" w14:textId="7D43D97A" w:rsidR="00DB6CD4" w:rsidRPr="00F84E0E" w:rsidRDefault="00C52CE5" w:rsidP="00F84E0E">
                            <w:pPr>
                              <w:pStyle w:val="ListBullet"/>
                            </w:pPr>
                            <w:r>
                              <w:t>Supporting emotional Development.</w:t>
                            </w:r>
                          </w:p>
                          <w:p w14:paraId="7418E9A2" w14:textId="77777777" w:rsidR="00DB6CD4" w:rsidRPr="00EB5402" w:rsidRDefault="00DB6CD4" w:rsidP="00EB5402"/>
                          <w:p w14:paraId="7AC7EFDF" w14:textId="196BBF20" w:rsidR="00DB6CD4" w:rsidRPr="00EB5402" w:rsidRDefault="00C52CE5" w:rsidP="00EB5402">
                            <w:pPr>
                              <w:pStyle w:val="Heading2"/>
                            </w:pPr>
                            <w:r>
                              <w:t>Lunchroom Supervisor</w:t>
                            </w:r>
                          </w:p>
                          <w:p w14:paraId="634A404F" w14:textId="540BE533" w:rsidR="00DB6CD4" w:rsidRPr="00EB5402" w:rsidRDefault="00C52CE5" w:rsidP="00EB5402">
                            <w:pPr>
                              <w:pStyle w:val="Heading3"/>
                            </w:pPr>
                            <w:r>
                              <w:t>Malcolm Tweedle Elementary School</w:t>
                            </w:r>
                          </w:p>
                          <w:p w14:paraId="28CD75DE" w14:textId="348CC19A" w:rsidR="00DB6CD4" w:rsidRPr="00EB5402" w:rsidRDefault="00C52CE5" w:rsidP="00F84E0E">
                            <w:pPr>
                              <w:pStyle w:val="ListBullet"/>
                            </w:pPr>
                            <w:r>
                              <w:t>Supervising students during lunch.</w:t>
                            </w:r>
                          </w:p>
                          <w:p w14:paraId="00FA1AAD" w14:textId="59860D0B" w:rsidR="00EB5402" w:rsidRDefault="00C52CE5" w:rsidP="00EB5402">
                            <w:pPr>
                              <w:pStyle w:val="ListBullet"/>
                            </w:pPr>
                            <w:r>
                              <w:t>Promoting Inclusivity.</w:t>
                            </w:r>
                          </w:p>
                          <w:p w14:paraId="0A160793" w14:textId="27A0D810" w:rsidR="00C52CE5" w:rsidRDefault="00C52CE5" w:rsidP="00EB5402">
                            <w:pPr>
                              <w:pStyle w:val="ListBullet"/>
                            </w:pPr>
                            <w:r>
                              <w:t>Ensuring the safety and welfare of the student.</w:t>
                            </w:r>
                          </w:p>
                          <w:p w14:paraId="332548E2" w14:textId="77777777" w:rsidR="00C52CE5" w:rsidRDefault="00C52CE5" w:rsidP="00C52CE5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14"/>
                            </w:pPr>
                          </w:p>
                          <w:p w14:paraId="0FB1A988" w14:textId="36B44E50" w:rsidR="00C52CE5" w:rsidRPr="00EB5402" w:rsidRDefault="00C52CE5" w:rsidP="00C52CE5">
                            <w:pPr>
                              <w:pStyle w:val="Heading2"/>
                            </w:pPr>
                            <w:r>
                              <w:t>Parent Volunteer</w:t>
                            </w:r>
                          </w:p>
                          <w:p w14:paraId="2DC182A6" w14:textId="77777777" w:rsidR="00C52CE5" w:rsidRPr="00EB5402" w:rsidRDefault="00C52CE5" w:rsidP="00C52CE5">
                            <w:pPr>
                              <w:pStyle w:val="Heading3"/>
                            </w:pPr>
                            <w:r>
                              <w:t>Malcolm Tweedle Elementary School</w:t>
                            </w:r>
                          </w:p>
                          <w:p w14:paraId="73BDF5A4" w14:textId="72DA1FBD" w:rsidR="00C52CE5" w:rsidRPr="00EB5402" w:rsidRDefault="00C52CE5" w:rsidP="00C52CE5">
                            <w:pPr>
                              <w:pStyle w:val="ListBullet"/>
                            </w:pPr>
                            <w:r>
                              <w:t xml:space="preserve">Helping in </w:t>
                            </w:r>
                            <w:r w:rsidR="00D15C78">
                              <w:t>fi</w:t>
                            </w:r>
                            <w:r>
                              <w:t>eld</w:t>
                            </w:r>
                            <w:r w:rsidR="00D15C78">
                              <w:t xml:space="preserve"> </w:t>
                            </w:r>
                            <w:r>
                              <w:t>trips</w:t>
                            </w:r>
                            <w:r w:rsidR="00D15C78">
                              <w:t>.</w:t>
                            </w:r>
                            <w:r>
                              <w:t xml:space="preserve"> </w:t>
                            </w:r>
                          </w:p>
                          <w:p w14:paraId="2C97D403" w14:textId="77777777" w:rsidR="00D15C78" w:rsidRDefault="00D15C78" w:rsidP="00D15C78">
                            <w:pPr>
                              <w:pStyle w:val="ListBullet"/>
                            </w:pPr>
                            <w:r>
                              <w:t>Supporting school in fundraising activities.</w:t>
                            </w:r>
                          </w:p>
                          <w:p w14:paraId="331B9AA0" w14:textId="390B90BB" w:rsidR="00C52CE5" w:rsidRDefault="00C52CE5" w:rsidP="00D15C78">
                            <w:pPr>
                              <w:pStyle w:val="ListBullet"/>
                            </w:pPr>
                            <w:r>
                              <w:t>E</w:t>
                            </w:r>
                            <w:r w:rsidR="00D15C78">
                              <w:t>ncouraging students to participate in the said activity.</w:t>
                            </w:r>
                          </w:p>
                          <w:p w14:paraId="173AE61E" w14:textId="77777777" w:rsidR="00D15C78" w:rsidRDefault="00D15C78" w:rsidP="00D15C78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14"/>
                            </w:pPr>
                          </w:p>
                          <w:p w14:paraId="3C54E5A7" w14:textId="1AAD6F2F" w:rsidR="00D15C78" w:rsidRPr="00EB5402" w:rsidRDefault="00D15C78" w:rsidP="00D15C78">
                            <w:pPr>
                              <w:pStyle w:val="Heading2"/>
                            </w:pPr>
                            <w:r>
                              <w:t>Ministry in Children Church</w:t>
                            </w:r>
                          </w:p>
                          <w:p w14:paraId="1FFB0C0A" w14:textId="1600A321" w:rsidR="00D15C78" w:rsidRPr="00EB5402" w:rsidRDefault="00D15C78" w:rsidP="00D15C78">
                            <w:pPr>
                              <w:pStyle w:val="Heading3"/>
                            </w:pPr>
                            <w:r>
                              <w:t>Southside Pentecostal Assembly</w:t>
                            </w:r>
                          </w:p>
                          <w:p w14:paraId="7D09A356" w14:textId="2F018566" w:rsidR="00D15C78" w:rsidRPr="00EB5402" w:rsidRDefault="001F6823" w:rsidP="00756E20">
                            <w:pPr>
                              <w:pStyle w:val="ListBullet"/>
                              <w:jc w:val="left"/>
                            </w:pPr>
                            <w:r>
                              <w:t>Ensuring the safety and well-being of both students and staff.</w:t>
                            </w:r>
                          </w:p>
                          <w:p w14:paraId="45A81F77" w14:textId="77777777" w:rsidR="001F6823" w:rsidRDefault="001F6823" w:rsidP="00756E20">
                            <w:pPr>
                              <w:pStyle w:val="ListBullet"/>
                              <w:jc w:val="left"/>
                            </w:pPr>
                            <w:r w:rsidRPr="001F6823">
                              <w:t>Providing support for church programs and activities designed for children.</w:t>
                            </w:r>
                          </w:p>
                          <w:p w14:paraId="0E0793B6" w14:textId="3E7D4284" w:rsidR="007803A2" w:rsidRDefault="007803A2" w:rsidP="00756E20">
                            <w:pPr>
                              <w:pStyle w:val="ListBullet"/>
                              <w:jc w:val="left"/>
                            </w:pPr>
                            <w:r w:rsidRPr="007803A2">
                              <w:t>Assisting leaders in the planning and preparation of materials and resources for activities</w:t>
                            </w:r>
                            <w:r>
                              <w:t>.</w:t>
                            </w:r>
                          </w:p>
                          <w:p w14:paraId="4FDBBFAB" w14:textId="77777777" w:rsidR="00D15C78" w:rsidRDefault="00D15C78" w:rsidP="00756E20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14"/>
                              <w:jc w:val="left"/>
                            </w:pPr>
                          </w:p>
                          <w:p w14:paraId="4CEC1753" w14:textId="77777777" w:rsidR="00D15C78" w:rsidRDefault="00D15C78" w:rsidP="00D15C78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357"/>
                            </w:pPr>
                          </w:p>
                          <w:p w14:paraId="6E438BB7" w14:textId="77777777" w:rsidR="00D15C78" w:rsidRDefault="00D15C78" w:rsidP="00D15C78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357"/>
                            </w:pPr>
                          </w:p>
                          <w:p w14:paraId="1B4C6F5D" w14:textId="77777777" w:rsidR="00D15C78" w:rsidRDefault="00D15C78" w:rsidP="00D15C78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357"/>
                            </w:pPr>
                          </w:p>
                          <w:p w14:paraId="1AA0A3D4" w14:textId="77777777" w:rsidR="00D15C78" w:rsidRDefault="00D15C78" w:rsidP="00D15C78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357"/>
                            </w:pPr>
                          </w:p>
                          <w:p w14:paraId="316EA7DE" w14:textId="77777777" w:rsidR="00D15C78" w:rsidRDefault="00D15C78" w:rsidP="00D15C78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357"/>
                            </w:pPr>
                          </w:p>
                          <w:p w14:paraId="6E7AA6D4" w14:textId="77777777" w:rsidR="00D15C78" w:rsidRDefault="00D15C78" w:rsidP="00D15C78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357"/>
                            </w:pPr>
                          </w:p>
                          <w:p w14:paraId="4265F4A1" w14:textId="77777777" w:rsidR="00D15C78" w:rsidRPr="00EB5402" w:rsidRDefault="00D15C78" w:rsidP="00D15C78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357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191BC" id="Text Box 13" o:spid="_x0000_s1029" type="#_x0000_t202" style="position:absolute;left:0;text-align:left;margin-left:248.2pt;margin-top:264.9pt;width:342.7pt;height:518.4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" filled="f" stroked="f">
                <v:textbox>
                  <w:txbxContent>
                    <w:p w14:paraId="3560D8F9" w14:textId="77777777" w:rsidR="00DB6CD4" w:rsidRPr="00EB5402" w:rsidRDefault="00EB5402" w:rsidP="00EB5402">
                      <w:pPr>
                        <w:pStyle w:val="Heading1"/>
                      </w:pPr>
                      <w:r w:rsidRPr="00EB5402">
                        <w:t>Work Experience</w:t>
                      </w:r>
                    </w:p>
                    <w:p w14:paraId="5F709987" w14:textId="74AD1616" w:rsidR="00DB6CD4" w:rsidRPr="00EB5402" w:rsidRDefault="009517D9" w:rsidP="00EB5402">
                      <w:pPr>
                        <w:pStyle w:val="Heading2"/>
                      </w:pPr>
                      <w:r>
                        <w:t>Practicum</w:t>
                      </w:r>
                    </w:p>
                    <w:p w14:paraId="7DBEBE69" w14:textId="54C7F521" w:rsidR="00DB6CD4" w:rsidRPr="00EB5402" w:rsidRDefault="009517D9" w:rsidP="00EB5402">
                      <w:pPr>
                        <w:pStyle w:val="Heading3"/>
                      </w:pPr>
                      <w:r>
                        <w:t>Grace Martin Elementary School</w:t>
                      </w:r>
                    </w:p>
                    <w:p w14:paraId="199BB157" w14:textId="38FB8428" w:rsidR="00DB6CD4" w:rsidRPr="00F84E0E" w:rsidRDefault="00C52CE5" w:rsidP="00F84E0E">
                      <w:pPr>
                        <w:pStyle w:val="ListBullet"/>
                      </w:pPr>
                      <w:r>
                        <w:t>Assisting with classroom management.</w:t>
                      </w:r>
                    </w:p>
                    <w:p w14:paraId="04EF1F5D" w14:textId="52C6A6C2" w:rsidR="00DB6CD4" w:rsidRPr="00F84E0E" w:rsidRDefault="00C52CE5" w:rsidP="00F84E0E">
                      <w:pPr>
                        <w:pStyle w:val="ListBullet"/>
                      </w:pPr>
                      <w:r>
                        <w:t>Providing one-on-one support.</w:t>
                      </w:r>
                    </w:p>
                    <w:p w14:paraId="22B0CF99" w14:textId="7D43D97A" w:rsidR="00DB6CD4" w:rsidRPr="00F84E0E" w:rsidRDefault="00C52CE5" w:rsidP="00F84E0E">
                      <w:pPr>
                        <w:pStyle w:val="ListBullet"/>
                      </w:pPr>
                      <w:r>
                        <w:t>Supporting emotional Development.</w:t>
                      </w:r>
                    </w:p>
                    <w:p w14:paraId="7418E9A2" w14:textId="77777777" w:rsidR="00DB6CD4" w:rsidRPr="00EB5402" w:rsidRDefault="00DB6CD4" w:rsidP="00EB5402"/>
                    <w:p w14:paraId="7AC7EFDF" w14:textId="196BBF20" w:rsidR="00DB6CD4" w:rsidRPr="00EB5402" w:rsidRDefault="00C52CE5" w:rsidP="00EB5402">
                      <w:pPr>
                        <w:pStyle w:val="Heading2"/>
                      </w:pPr>
                      <w:r>
                        <w:t>Lunchroom Supervisor</w:t>
                      </w:r>
                    </w:p>
                    <w:p w14:paraId="634A404F" w14:textId="540BE533" w:rsidR="00DB6CD4" w:rsidRPr="00EB5402" w:rsidRDefault="00C52CE5" w:rsidP="00EB5402">
                      <w:pPr>
                        <w:pStyle w:val="Heading3"/>
                      </w:pPr>
                      <w:r>
                        <w:t>Malcolm Tweedle Elementary School</w:t>
                      </w:r>
                    </w:p>
                    <w:p w14:paraId="28CD75DE" w14:textId="348CC19A" w:rsidR="00DB6CD4" w:rsidRPr="00EB5402" w:rsidRDefault="00C52CE5" w:rsidP="00F84E0E">
                      <w:pPr>
                        <w:pStyle w:val="ListBullet"/>
                      </w:pPr>
                      <w:r>
                        <w:t>Supervising students during lunch.</w:t>
                      </w:r>
                    </w:p>
                    <w:p w14:paraId="00FA1AAD" w14:textId="59860D0B" w:rsidR="00EB5402" w:rsidRDefault="00C52CE5" w:rsidP="00EB5402">
                      <w:pPr>
                        <w:pStyle w:val="ListBullet"/>
                      </w:pPr>
                      <w:r>
                        <w:t>Promoting Inclusivity.</w:t>
                      </w:r>
                    </w:p>
                    <w:p w14:paraId="0A160793" w14:textId="27A0D810" w:rsidR="00C52CE5" w:rsidRDefault="00C52CE5" w:rsidP="00EB5402">
                      <w:pPr>
                        <w:pStyle w:val="ListBullet"/>
                      </w:pPr>
                      <w:r>
                        <w:t>Ensuring the safety and welfare of the student.</w:t>
                      </w:r>
                    </w:p>
                    <w:p w14:paraId="332548E2" w14:textId="77777777" w:rsidR="00C52CE5" w:rsidRDefault="00C52CE5" w:rsidP="00C52CE5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14"/>
                      </w:pPr>
                    </w:p>
                    <w:p w14:paraId="0FB1A988" w14:textId="36B44E50" w:rsidR="00C52CE5" w:rsidRPr="00EB5402" w:rsidRDefault="00C52CE5" w:rsidP="00C52CE5">
                      <w:pPr>
                        <w:pStyle w:val="Heading2"/>
                      </w:pPr>
                      <w:r>
                        <w:t>Parent Volunteer</w:t>
                      </w:r>
                    </w:p>
                    <w:p w14:paraId="2DC182A6" w14:textId="77777777" w:rsidR="00C52CE5" w:rsidRPr="00EB5402" w:rsidRDefault="00C52CE5" w:rsidP="00C52CE5">
                      <w:pPr>
                        <w:pStyle w:val="Heading3"/>
                      </w:pPr>
                      <w:r>
                        <w:t>Malcolm Tweedle Elementary School</w:t>
                      </w:r>
                    </w:p>
                    <w:p w14:paraId="73BDF5A4" w14:textId="72DA1FBD" w:rsidR="00C52CE5" w:rsidRPr="00EB5402" w:rsidRDefault="00C52CE5" w:rsidP="00C52CE5">
                      <w:pPr>
                        <w:pStyle w:val="ListBullet"/>
                      </w:pPr>
                      <w:r>
                        <w:t xml:space="preserve">Helping in </w:t>
                      </w:r>
                      <w:r w:rsidR="00D15C78">
                        <w:t>fi</w:t>
                      </w:r>
                      <w:r>
                        <w:t>eld</w:t>
                      </w:r>
                      <w:r w:rsidR="00D15C78">
                        <w:t xml:space="preserve"> </w:t>
                      </w:r>
                      <w:r>
                        <w:t>trips</w:t>
                      </w:r>
                      <w:r w:rsidR="00D15C78">
                        <w:t>.</w:t>
                      </w:r>
                      <w:r>
                        <w:t xml:space="preserve"> </w:t>
                      </w:r>
                    </w:p>
                    <w:p w14:paraId="2C97D403" w14:textId="77777777" w:rsidR="00D15C78" w:rsidRDefault="00D15C78" w:rsidP="00D15C78">
                      <w:pPr>
                        <w:pStyle w:val="ListBullet"/>
                      </w:pPr>
                      <w:r>
                        <w:t>Supporting school in fundraising activities.</w:t>
                      </w:r>
                    </w:p>
                    <w:p w14:paraId="331B9AA0" w14:textId="390B90BB" w:rsidR="00C52CE5" w:rsidRDefault="00C52CE5" w:rsidP="00D15C78">
                      <w:pPr>
                        <w:pStyle w:val="ListBullet"/>
                      </w:pPr>
                      <w:r>
                        <w:t>E</w:t>
                      </w:r>
                      <w:r w:rsidR="00D15C78">
                        <w:t>ncouraging students to participate in the said activity.</w:t>
                      </w:r>
                    </w:p>
                    <w:p w14:paraId="173AE61E" w14:textId="77777777" w:rsidR="00D15C78" w:rsidRDefault="00D15C78" w:rsidP="00D15C78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14"/>
                      </w:pPr>
                    </w:p>
                    <w:p w14:paraId="3C54E5A7" w14:textId="1AAD6F2F" w:rsidR="00D15C78" w:rsidRPr="00EB5402" w:rsidRDefault="00D15C78" w:rsidP="00D15C78">
                      <w:pPr>
                        <w:pStyle w:val="Heading2"/>
                      </w:pPr>
                      <w:r>
                        <w:t>Ministry in Children Church</w:t>
                      </w:r>
                    </w:p>
                    <w:p w14:paraId="1FFB0C0A" w14:textId="1600A321" w:rsidR="00D15C78" w:rsidRPr="00EB5402" w:rsidRDefault="00D15C78" w:rsidP="00D15C78">
                      <w:pPr>
                        <w:pStyle w:val="Heading3"/>
                      </w:pPr>
                      <w:r>
                        <w:t>Southside Pentecostal Assembly</w:t>
                      </w:r>
                    </w:p>
                    <w:p w14:paraId="7D09A356" w14:textId="2F018566" w:rsidR="00D15C78" w:rsidRPr="00EB5402" w:rsidRDefault="001F6823" w:rsidP="00756E20">
                      <w:pPr>
                        <w:pStyle w:val="ListBullet"/>
                        <w:jc w:val="left"/>
                      </w:pPr>
                      <w:r>
                        <w:t>Ensuring the safety and well-being of both students and staff.</w:t>
                      </w:r>
                    </w:p>
                    <w:p w14:paraId="45A81F77" w14:textId="77777777" w:rsidR="001F6823" w:rsidRDefault="001F6823" w:rsidP="00756E20">
                      <w:pPr>
                        <w:pStyle w:val="ListBullet"/>
                        <w:jc w:val="left"/>
                      </w:pPr>
                      <w:r w:rsidRPr="001F6823">
                        <w:t>Providing support for church programs and activities designed for children.</w:t>
                      </w:r>
                    </w:p>
                    <w:p w14:paraId="0E0793B6" w14:textId="3E7D4284" w:rsidR="007803A2" w:rsidRDefault="007803A2" w:rsidP="00756E20">
                      <w:pPr>
                        <w:pStyle w:val="ListBullet"/>
                        <w:jc w:val="left"/>
                      </w:pPr>
                      <w:r w:rsidRPr="007803A2">
                        <w:t>Assisting leaders in the planning and preparation of materials and resources for activities</w:t>
                      </w:r>
                      <w:r>
                        <w:t>.</w:t>
                      </w:r>
                    </w:p>
                    <w:p w14:paraId="4FDBBFAB" w14:textId="77777777" w:rsidR="00D15C78" w:rsidRDefault="00D15C78" w:rsidP="00756E20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14"/>
                        <w:jc w:val="left"/>
                      </w:pPr>
                    </w:p>
                    <w:p w14:paraId="4CEC1753" w14:textId="77777777" w:rsidR="00D15C78" w:rsidRDefault="00D15C78" w:rsidP="00D15C78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357"/>
                      </w:pPr>
                    </w:p>
                    <w:p w14:paraId="6E438BB7" w14:textId="77777777" w:rsidR="00D15C78" w:rsidRDefault="00D15C78" w:rsidP="00D15C78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357"/>
                      </w:pPr>
                    </w:p>
                    <w:p w14:paraId="1B4C6F5D" w14:textId="77777777" w:rsidR="00D15C78" w:rsidRDefault="00D15C78" w:rsidP="00D15C78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357"/>
                      </w:pPr>
                    </w:p>
                    <w:p w14:paraId="1AA0A3D4" w14:textId="77777777" w:rsidR="00D15C78" w:rsidRDefault="00D15C78" w:rsidP="00D15C78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357"/>
                      </w:pPr>
                    </w:p>
                    <w:p w14:paraId="316EA7DE" w14:textId="77777777" w:rsidR="00D15C78" w:rsidRDefault="00D15C78" w:rsidP="00D15C78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357"/>
                      </w:pPr>
                    </w:p>
                    <w:p w14:paraId="6E7AA6D4" w14:textId="77777777" w:rsidR="00D15C78" w:rsidRDefault="00D15C78" w:rsidP="00D15C78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357"/>
                      </w:pPr>
                    </w:p>
                    <w:p w14:paraId="4265F4A1" w14:textId="77777777" w:rsidR="00D15C78" w:rsidRPr="00EB5402" w:rsidRDefault="00D15C78" w:rsidP="00D15C78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357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DB6CD4" w:rsidRPr="00741D52">
        <mc:AlternateContent>
          <mc:Choice Requires="wpg">
            <w:drawing>
              <wp:anchor distT="0" distB="0" distL="114300" distR="114300" simplePos="0" relativeHeight="251681792" behindDoc="0" locked="1" layoutInCell="1" allowOverlap="1" wp14:anchorId="5C779A29" wp14:editId="7F9B85F9">
                <wp:simplePos x="0" y="0"/>
                <wp:positionH relativeFrom="margin">
                  <wp:posOffset>44450</wp:posOffset>
                </wp:positionH>
                <wp:positionV relativeFrom="page">
                  <wp:posOffset>2010410</wp:posOffset>
                </wp:positionV>
                <wp:extent cx="223520" cy="829945"/>
                <wp:effectExtent l="0" t="0" r="5080" b="8255"/>
                <wp:wrapSquare wrapText="bothSides"/>
                <wp:docPr id="225" name="Group 225" descr="Group of contact info icons&#10;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" cy="829945"/>
                          <a:chOff x="0" y="15246"/>
                          <a:chExt cx="164465" cy="625242"/>
                        </a:xfrm>
                      </wpg:grpSpPr>
                      <pic:pic xmlns:pic="http://schemas.openxmlformats.org/drawingml/2006/picture">
                        <pic:nvPicPr>
                          <pic:cNvPr id="2054027284" name="Graphic 2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246"/>
                            <a:ext cx="164465" cy="163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Graphic 23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50955"/>
                            <a:ext cx="164465" cy="163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Graphic 2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76658"/>
                            <a:ext cx="164465" cy="1638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C45882" id="Group 225" o:spid="_x0000_s1026" alt="Group of contact info icons&#10;" style="position:absolute;margin-left:3.5pt;margin-top:158.3pt;width:17.6pt;height:65.35pt;z-index:251681792;mso-position-horizontal-relative:margin;mso-position-vertical-relative:page;mso-width-relative:margin;mso-height-relative:margin" coordorigin=",152" coordsize="1644,625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">
                <v:shape id="Graphic 22" o:spid="_x0000_s1027" type="#_x0000_t75" style="position:absolute;top:152;width:1644;height:1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">
                  <v:imagedata r:id="rId15" o:title=""/>
                </v:shape>
                <v:shape id="Graphic 23" o:spid="_x0000_s1028" type="#_x0000_t75" style="position:absolute;top:2509;width:1644;height:1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">
                  <v:imagedata r:id="rId16" o:title=""/>
                </v:shape>
                <v:shape id="Graphic 26" o:spid="_x0000_s1029" type="#_x0000_t75" style="position:absolute;top:4766;width:1644;height:1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">
                  <v:imagedata r:id="rId17" o:title=""/>
                </v:shape>
                <w10:wrap type="square" anchorx="margin" anchory="page"/>
                <w10:anchorlock/>
              </v:group>
            </w:pict>
          </mc:Fallback>
        </mc:AlternateContent>
      </w:r>
      <w:r w:rsidR="00C96E37">
        <mc:AlternateContent>
          <mc:Choice Requires="wps">
            <w:drawing>
              <wp:anchor distT="45720" distB="45720" distL="114300" distR="114300" simplePos="0" relativeHeight="251679744" behindDoc="0" locked="1" layoutInCell="1" allowOverlap="1" wp14:anchorId="10CFFD4A" wp14:editId="33543026">
                <wp:simplePos x="0" y="0"/>
                <wp:positionH relativeFrom="page">
                  <wp:posOffset>3110230</wp:posOffset>
                </wp:positionH>
                <wp:positionV relativeFrom="page">
                  <wp:posOffset>1530350</wp:posOffset>
                </wp:positionV>
                <wp:extent cx="4352290" cy="169672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2290" cy="1696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85EAED" w14:textId="77777777" w:rsidR="00DB6CD4" w:rsidRPr="00420353" w:rsidRDefault="00DB6CD4" w:rsidP="00420353">
                            <w:pPr>
                              <w:pStyle w:val="Heading1"/>
                            </w:pPr>
                            <w:r w:rsidRPr="00420353">
                              <w:t>PROFESSIONAL OVERVIEW</w:t>
                            </w:r>
                          </w:p>
                          <w:p w14:paraId="439227C7" w14:textId="61807CFC" w:rsidR="00C96E37" w:rsidRPr="009517D9" w:rsidRDefault="00C9015E" w:rsidP="00C96E37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 xml:space="preserve">Dedicated and reliable worker </w:t>
                            </w:r>
                            <w:r w:rsidR="0093437C">
                              <w:rPr>
                                <w:lang w:val="en-CA"/>
                              </w:rPr>
                              <w:t xml:space="preserve">with a background with costumer service, and food </w:t>
                            </w:r>
                            <w:r w:rsidR="00DC7C53">
                              <w:rPr>
                                <w:lang w:val="en-CA"/>
                              </w:rPr>
                              <w:t xml:space="preserve">preparation. Known for maintaining a clean and organized work </w:t>
                            </w:r>
                            <w:r w:rsidR="008744D4">
                              <w:rPr>
                                <w:lang w:val="en-CA"/>
                              </w:rPr>
                              <w:t xml:space="preserve">environment. </w:t>
                            </w:r>
                            <w:r w:rsidR="00754271">
                              <w:rPr>
                                <w:lang w:val="en-CA"/>
                              </w:rPr>
                              <w:t xml:space="preserve">Working collaboratively in fast-paced </w:t>
                            </w:r>
                            <w:r w:rsidR="00617649">
                              <w:rPr>
                                <w:lang w:val="en-CA"/>
                              </w:rPr>
                              <w:t>settings and</w:t>
                            </w:r>
                            <w:r w:rsidR="005B2489">
                              <w:rPr>
                                <w:lang w:val="en-CA"/>
                              </w:rPr>
                              <w:t xml:space="preserve"> maintaining high standards of safety and quality.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CFFD4A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30" type="#_x0000_t202" style="position:absolute;left:0;text-align:left;margin-left:244.9pt;margin-top:120.5pt;width:342.7pt;height:133.6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" filled="f" stroked="f">
                <v:textbox>
                  <w:txbxContent>
                    <w:p w14:paraId="0385EAED" w14:textId="77777777" w:rsidR="00DB6CD4" w:rsidRPr="00420353" w:rsidRDefault="00DB6CD4" w:rsidP="00420353">
                      <w:pPr>
                        <w:pStyle w:val="Heading1"/>
                      </w:pPr>
                      <w:r w:rsidRPr="00420353">
                        <w:t>PROFESSIONAL OVERVIEW</w:t>
                      </w:r>
                    </w:p>
                    <w:p w14:paraId="439227C7" w14:textId="61807CFC" w:rsidR="00C96E37" w:rsidRPr="009517D9" w:rsidRDefault="00C9015E" w:rsidP="00C96E37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 xml:space="preserve">Dedicated and reliable worker </w:t>
                      </w:r>
                      <w:r w:rsidR="0093437C">
                        <w:rPr>
                          <w:lang w:val="en-CA"/>
                        </w:rPr>
                        <w:t xml:space="preserve">with a background with costumer service, and food </w:t>
                      </w:r>
                      <w:r w:rsidR="00DC7C53">
                        <w:rPr>
                          <w:lang w:val="en-CA"/>
                        </w:rPr>
                        <w:t xml:space="preserve">preparation. Known for maintaining a clean and organized work </w:t>
                      </w:r>
                      <w:r w:rsidR="008744D4">
                        <w:rPr>
                          <w:lang w:val="en-CA"/>
                        </w:rPr>
                        <w:t xml:space="preserve">environment. </w:t>
                      </w:r>
                      <w:r w:rsidR="00754271">
                        <w:rPr>
                          <w:lang w:val="en-CA"/>
                        </w:rPr>
                        <w:t xml:space="preserve">Working collaboratively in fast-paced </w:t>
                      </w:r>
                      <w:r w:rsidR="00617649">
                        <w:rPr>
                          <w:lang w:val="en-CA"/>
                        </w:rPr>
                        <w:t>settings and</w:t>
                      </w:r>
                      <w:r w:rsidR="005B2489">
                        <w:rPr>
                          <w:lang w:val="en-CA"/>
                        </w:rPr>
                        <w:t xml:space="preserve"> maintaining high standards of safety and quality.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C96E37">
        <mc:AlternateContent>
          <mc:Choice Requires="wps">
            <w:drawing>
              <wp:anchor distT="45720" distB="45720" distL="114300" distR="114300" simplePos="0" relativeHeight="251677696" behindDoc="0" locked="1" layoutInCell="1" allowOverlap="1" wp14:anchorId="7F95194C" wp14:editId="20FBD2E4">
                <wp:simplePos x="0" y="0"/>
                <wp:positionH relativeFrom="margin">
                  <wp:align>left</wp:align>
                </wp:positionH>
                <wp:positionV relativeFrom="page">
                  <wp:posOffset>1514475</wp:posOffset>
                </wp:positionV>
                <wp:extent cx="2367915" cy="167640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1676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7F0B4C" w14:textId="77777777" w:rsidR="00C96E37" w:rsidRPr="00C1214B" w:rsidRDefault="00C96E37" w:rsidP="00420353">
                            <w:pPr>
                              <w:pStyle w:val="Heading1"/>
                              <w:rPr>
                                <w:lang w:val="de-DE"/>
                              </w:rPr>
                            </w:pPr>
                            <w:r w:rsidRPr="00C1214B">
                              <w:rPr>
                                <w:lang w:val="de-DE"/>
                              </w:rPr>
                              <w:t>CONTACT</w:t>
                            </w:r>
                          </w:p>
                          <w:p w14:paraId="6DE13B3F" w14:textId="6C941D29" w:rsidR="00071423" w:rsidRPr="007C7E08" w:rsidRDefault="009C06AD" w:rsidP="00B46486">
                            <w:pPr>
                              <w:pStyle w:val="Contactinfo"/>
                              <w:rPr>
                                <w:lang w:val="fr-FR"/>
                              </w:rPr>
                            </w:pPr>
                            <w:r w:rsidRPr="007C7E08">
                              <w:rPr>
                                <w:lang w:val="fr-FR"/>
                              </w:rPr>
                              <w:t>780 – 219 -6191</w:t>
                            </w:r>
                          </w:p>
                          <w:p w14:paraId="74AADB84" w14:textId="12988BD2" w:rsidR="00071423" w:rsidRPr="007C7E08" w:rsidRDefault="009C06AD" w:rsidP="00B46486">
                            <w:pPr>
                              <w:pStyle w:val="Contactinfo"/>
                              <w:rPr>
                                <w:lang w:val="fr-FR"/>
                              </w:rPr>
                            </w:pPr>
                            <w:hyperlink r:id="rId18" w:history="1">
                              <w:r w:rsidRPr="007C7E08">
                                <w:rPr>
                                  <w:rStyle w:val="Hyperlink"/>
                                  <w:lang w:val="fr-FR"/>
                                </w:rPr>
                                <w:t>eacortez9@gmail.com</w:t>
                              </w:r>
                            </w:hyperlink>
                          </w:p>
                          <w:p w14:paraId="34ACFBE4" w14:textId="2CB12E80" w:rsidR="009C06AD" w:rsidRPr="007C7E08" w:rsidRDefault="009D0FCA" w:rsidP="00B46486">
                            <w:pPr>
                              <w:pStyle w:val="Contactinfo"/>
                              <w:rPr>
                                <w:lang w:val="fr-FR"/>
                              </w:rPr>
                            </w:pPr>
                            <w:hyperlink r:id="rId19" w:history="1">
                              <w:r w:rsidRPr="007C7E08">
                                <w:rPr>
                                  <w:rStyle w:val="Hyperlink"/>
                                  <w:lang w:val="fr-FR"/>
                                </w:rPr>
                                <w:t>ealoiscortez1988@gmail.com</w:t>
                              </w:r>
                            </w:hyperlink>
                            <w:r w:rsidRPr="007C7E08">
                              <w:rPr>
                                <w:lang w:val="fr-FR"/>
                              </w:rPr>
                              <w:t xml:space="preserve"> </w:t>
                            </w:r>
                          </w:p>
                          <w:p w14:paraId="74D6FE6A" w14:textId="4780FCB0" w:rsidR="00C96E37" w:rsidRPr="009D0FCA" w:rsidRDefault="009C06AD" w:rsidP="009C06AD">
                            <w:pPr>
                              <w:pStyle w:val="Contactinfo"/>
                              <w:rPr>
                                <w:lang w:val="es-ES"/>
                              </w:rPr>
                            </w:pPr>
                            <w:r w:rsidRPr="009D0FCA">
                              <w:rPr>
                                <w:lang w:val="es-ES"/>
                              </w:rPr>
                              <w:t xml:space="preserve">7E Twin </w:t>
                            </w:r>
                            <w:proofErr w:type="spellStart"/>
                            <w:r w:rsidRPr="009D0FCA">
                              <w:rPr>
                                <w:lang w:val="es-ES"/>
                              </w:rPr>
                              <w:t>Terrace</w:t>
                            </w:r>
                            <w:proofErr w:type="spellEnd"/>
                            <w:r w:rsidRPr="009D0FCA">
                              <w:rPr>
                                <w:lang w:val="es-ES"/>
                              </w:rPr>
                              <w:t xml:space="preserve"> NW</w:t>
                            </w:r>
                          </w:p>
                          <w:p w14:paraId="07BAACF0" w14:textId="247E00BB" w:rsidR="009C06AD" w:rsidRPr="009C06AD" w:rsidRDefault="009C06AD" w:rsidP="009C06AD">
                            <w:pPr>
                              <w:pStyle w:val="Contactinf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Edmonton, Alberta T6k 1v4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5194C" id="Text Box 3" o:spid="_x0000_s1031" type="#_x0000_t202" style="position:absolute;left:0;text-align:left;margin-left:0;margin-top:119.25pt;width:186.45pt;height:132pt;z-index:2516776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" filled="f" stroked="f">
                <v:textbox>
                  <w:txbxContent>
                    <w:p w14:paraId="5D7F0B4C" w14:textId="77777777" w:rsidR="00C96E37" w:rsidRPr="00C1214B" w:rsidRDefault="00C96E37" w:rsidP="00420353">
                      <w:pPr>
                        <w:pStyle w:val="Heading1"/>
                        <w:rPr>
                          <w:lang w:val="de-DE"/>
                        </w:rPr>
                      </w:pPr>
                      <w:r w:rsidRPr="00C1214B">
                        <w:rPr>
                          <w:lang w:val="de-DE"/>
                        </w:rPr>
                        <w:t>CONTACT</w:t>
                      </w:r>
                    </w:p>
                    <w:p w14:paraId="6DE13B3F" w14:textId="6C941D29" w:rsidR="00071423" w:rsidRPr="007C7E08" w:rsidRDefault="009C06AD" w:rsidP="00B46486">
                      <w:pPr>
                        <w:pStyle w:val="Contactinfo"/>
                        <w:rPr>
                          <w:lang w:val="fr-FR"/>
                        </w:rPr>
                      </w:pPr>
                      <w:r w:rsidRPr="007C7E08">
                        <w:rPr>
                          <w:lang w:val="fr-FR"/>
                        </w:rPr>
                        <w:t>780 – 219 -6191</w:t>
                      </w:r>
                    </w:p>
                    <w:p w14:paraId="74AADB84" w14:textId="12988BD2" w:rsidR="00071423" w:rsidRPr="007C7E08" w:rsidRDefault="009C06AD" w:rsidP="00B46486">
                      <w:pPr>
                        <w:pStyle w:val="Contactinfo"/>
                        <w:rPr>
                          <w:lang w:val="fr-FR"/>
                        </w:rPr>
                      </w:pPr>
                      <w:hyperlink r:id="rId20" w:history="1">
                        <w:r w:rsidRPr="007C7E08">
                          <w:rPr>
                            <w:rStyle w:val="Hyperlink"/>
                            <w:lang w:val="fr-FR"/>
                          </w:rPr>
                          <w:t>eacortez9@gmail.com</w:t>
                        </w:r>
                      </w:hyperlink>
                    </w:p>
                    <w:p w14:paraId="34ACFBE4" w14:textId="2CB12E80" w:rsidR="009C06AD" w:rsidRPr="007C7E08" w:rsidRDefault="009D0FCA" w:rsidP="00B46486">
                      <w:pPr>
                        <w:pStyle w:val="Contactinfo"/>
                        <w:rPr>
                          <w:lang w:val="fr-FR"/>
                        </w:rPr>
                      </w:pPr>
                      <w:hyperlink r:id="rId21" w:history="1">
                        <w:r w:rsidRPr="007C7E08">
                          <w:rPr>
                            <w:rStyle w:val="Hyperlink"/>
                            <w:lang w:val="fr-FR"/>
                          </w:rPr>
                          <w:t>ealoiscortez1988@gmail.com</w:t>
                        </w:r>
                      </w:hyperlink>
                      <w:r w:rsidRPr="007C7E08">
                        <w:rPr>
                          <w:lang w:val="fr-FR"/>
                        </w:rPr>
                        <w:t xml:space="preserve"> </w:t>
                      </w:r>
                    </w:p>
                    <w:p w14:paraId="74D6FE6A" w14:textId="4780FCB0" w:rsidR="00C96E37" w:rsidRPr="009D0FCA" w:rsidRDefault="009C06AD" w:rsidP="009C06AD">
                      <w:pPr>
                        <w:pStyle w:val="Contactinfo"/>
                        <w:rPr>
                          <w:lang w:val="es-ES"/>
                        </w:rPr>
                      </w:pPr>
                      <w:r w:rsidRPr="009D0FCA">
                        <w:rPr>
                          <w:lang w:val="es-ES"/>
                        </w:rPr>
                        <w:t xml:space="preserve">7E Twin </w:t>
                      </w:r>
                      <w:proofErr w:type="spellStart"/>
                      <w:r w:rsidRPr="009D0FCA">
                        <w:rPr>
                          <w:lang w:val="es-ES"/>
                        </w:rPr>
                        <w:t>Terrace</w:t>
                      </w:r>
                      <w:proofErr w:type="spellEnd"/>
                      <w:r w:rsidRPr="009D0FCA">
                        <w:rPr>
                          <w:lang w:val="es-ES"/>
                        </w:rPr>
                        <w:t xml:space="preserve"> NW</w:t>
                      </w:r>
                    </w:p>
                    <w:p w14:paraId="07BAACF0" w14:textId="247E00BB" w:rsidR="009C06AD" w:rsidRPr="009C06AD" w:rsidRDefault="009C06AD" w:rsidP="009C06AD">
                      <w:pPr>
                        <w:pStyle w:val="Contactinf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Edmonton, Alberta T6k 1v4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C96E37">
        <mc:AlternateContent>
          <mc:Choice Requires="wps">
            <w:drawing>
              <wp:anchor distT="0" distB="0" distL="114300" distR="114300" simplePos="0" relativeHeight="251675648" behindDoc="0" locked="1" layoutInCell="1" allowOverlap="1" wp14:anchorId="766DEA42" wp14:editId="71C0D5C4">
                <wp:simplePos x="0" y="0"/>
                <wp:positionH relativeFrom="page">
                  <wp:posOffset>2953385</wp:posOffset>
                </wp:positionH>
                <wp:positionV relativeFrom="page">
                  <wp:posOffset>1673225</wp:posOffset>
                </wp:positionV>
                <wp:extent cx="0" cy="7854696"/>
                <wp:effectExtent l="0" t="0" r="38100" b="32385"/>
                <wp:wrapNone/>
                <wp:docPr id="5" name="Straight Connector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54696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510BB2" id="Straight Connector 5" o:spid="_x0000_s1026" alt="&quot;&quot;" style="position:absolute;z-index:25167564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232.55pt,131.75pt" to="232.55pt,75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" strokecolor="#a5a5a5 [2092]" strokeweight=".5pt">
                <v:stroke joinstyle="miter"/>
                <w10:wrap anchorx="page" anchory="page"/>
                <w10:anchorlock/>
              </v:line>
            </w:pict>
          </mc:Fallback>
        </mc:AlternateContent>
      </w:r>
      <w:r w:rsidR="00272DC6" w:rsidRPr="00C96E37">
        <mc:AlternateContent>
          <mc:Choice Requires="wps">
            <w:drawing>
              <wp:anchor distT="0" distB="0" distL="114300" distR="114300" simplePos="0" relativeHeight="251658239" behindDoc="1" locked="1" layoutInCell="1" allowOverlap="1" wp14:anchorId="0DD5C0B5" wp14:editId="4138671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453515"/>
                <wp:effectExtent l="0" t="0" r="0" b="0"/>
                <wp:wrapNone/>
                <wp:docPr id="6" name="Rectangle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453515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2A5CE" id="Rectangle 6" o:spid="_x0000_s1026" alt="&quot;&quot;" style="position:absolute;margin-left:0;margin-top:0;width:612pt;height:114.45pt;z-index:-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" fillcolor="#e0e0e0" stroked="f" strokeweight="1pt">
                <w10:wrap anchorx="page" anchory="page"/>
                <w10:anchorlock/>
              </v:rect>
            </w:pict>
          </mc:Fallback>
        </mc:AlternateContent>
      </w:r>
    </w:p>
    <w:p w14:paraId="21225D97" w14:textId="77777777" w:rsidR="007C7E08" w:rsidRDefault="007C7E08" w:rsidP="00C96E37">
      <w:pPr>
        <w:pStyle w:val="Title"/>
        <w:rPr>
          <w:lang w:val="fr-FR"/>
        </w:rPr>
      </w:pPr>
    </w:p>
    <w:p w14:paraId="4146CFFA" w14:textId="56AF60D3" w:rsidR="00C96E37" w:rsidRPr="0036563B" w:rsidRDefault="0036563B" w:rsidP="00C96E37">
      <w:pPr>
        <w:pStyle w:val="Title"/>
        <w:rPr>
          <w:lang w:val="fr-FR"/>
        </w:rPr>
      </w:pPr>
      <w:r w:rsidRPr="0036563B">
        <w:rPr>
          <w:lang w:val="fr-FR"/>
        </w:rPr>
        <w:t>ea lois cort</w:t>
      </w:r>
      <w:r>
        <w:rPr>
          <w:lang w:val="fr-FR"/>
        </w:rPr>
        <w:t>ez</w:t>
      </w:r>
    </w:p>
    <w:p w14:paraId="54A590EC" w14:textId="5934D5E4" w:rsidR="00C96E37" w:rsidRPr="0036563B" w:rsidRDefault="00C96E37" w:rsidP="00CD747C">
      <w:pPr>
        <w:pStyle w:val="Subtitle"/>
        <w:jc w:val="both"/>
        <w:rPr>
          <w:lang w:val="fr-FR"/>
        </w:rPr>
      </w:pPr>
    </w:p>
    <w:p w14:paraId="6EB5852C" w14:textId="77777777" w:rsidR="0023570A" w:rsidRPr="0036563B" w:rsidRDefault="0023570A" w:rsidP="00C96E37">
      <w:pPr>
        <w:rPr>
          <w:lang w:val="fr-FR"/>
        </w:rPr>
      </w:pPr>
    </w:p>
    <w:p w14:paraId="773754FD" w14:textId="77777777" w:rsidR="001F6823" w:rsidRPr="0036563B" w:rsidRDefault="001F6823" w:rsidP="00C96E37">
      <w:pPr>
        <w:rPr>
          <w:lang w:val="fr-FR"/>
        </w:rPr>
      </w:pPr>
    </w:p>
    <w:p w14:paraId="278DE537" w14:textId="77777777" w:rsidR="001F6823" w:rsidRPr="0036563B" w:rsidRDefault="001F6823" w:rsidP="00C96E37">
      <w:pPr>
        <w:rPr>
          <w:lang w:val="fr-FR"/>
        </w:rPr>
      </w:pPr>
    </w:p>
    <w:p w14:paraId="3E889429" w14:textId="77777777" w:rsidR="001F6823" w:rsidRPr="0036563B" w:rsidRDefault="001F6823" w:rsidP="00C96E37">
      <w:pPr>
        <w:rPr>
          <w:lang w:val="fr-FR"/>
        </w:rPr>
      </w:pPr>
    </w:p>
    <w:p w14:paraId="1C326442" w14:textId="77777777" w:rsidR="001F6823" w:rsidRPr="0036563B" w:rsidRDefault="001F6823" w:rsidP="00C96E37">
      <w:pPr>
        <w:rPr>
          <w:lang w:val="fr-FR"/>
        </w:rPr>
      </w:pPr>
    </w:p>
    <w:p w14:paraId="413E2602" w14:textId="77777777" w:rsidR="001F6823" w:rsidRPr="0036563B" w:rsidRDefault="001F6823" w:rsidP="00C96E37">
      <w:pPr>
        <w:rPr>
          <w:lang w:val="fr-FR"/>
        </w:rPr>
      </w:pPr>
    </w:p>
    <w:p w14:paraId="5A6F78F0" w14:textId="77777777" w:rsidR="001F6823" w:rsidRPr="0036563B" w:rsidRDefault="001F6823" w:rsidP="00C96E37">
      <w:pPr>
        <w:rPr>
          <w:lang w:val="fr-FR"/>
        </w:rPr>
      </w:pPr>
    </w:p>
    <w:p w14:paraId="130EFF23" w14:textId="77777777" w:rsidR="001F6823" w:rsidRPr="0036563B" w:rsidRDefault="001F6823" w:rsidP="00C96E37">
      <w:pPr>
        <w:rPr>
          <w:lang w:val="fr-FR"/>
        </w:rPr>
      </w:pPr>
    </w:p>
    <w:p w14:paraId="64A834CF" w14:textId="77777777" w:rsidR="001F6823" w:rsidRPr="0036563B" w:rsidRDefault="001F6823" w:rsidP="00C96E37">
      <w:pPr>
        <w:rPr>
          <w:lang w:val="fr-FR"/>
        </w:rPr>
      </w:pPr>
    </w:p>
    <w:p w14:paraId="01E02D8A" w14:textId="77777777" w:rsidR="001F6823" w:rsidRPr="0036563B" w:rsidRDefault="001F6823" w:rsidP="00C96E37">
      <w:pPr>
        <w:rPr>
          <w:lang w:val="fr-FR"/>
        </w:rPr>
      </w:pPr>
    </w:p>
    <w:p w14:paraId="7679B4C4" w14:textId="77777777" w:rsidR="001F6823" w:rsidRPr="0036563B" w:rsidRDefault="001F6823" w:rsidP="00C96E37">
      <w:pPr>
        <w:rPr>
          <w:lang w:val="fr-FR"/>
        </w:rPr>
      </w:pPr>
    </w:p>
    <w:p w14:paraId="70606F44" w14:textId="77777777" w:rsidR="001F6823" w:rsidRPr="0036563B" w:rsidRDefault="001F6823" w:rsidP="00C96E37">
      <w:pPr>
        <w:rPr>
          <w:lang w:val="fr-FR"/>
        </w:rPr>
      </w:pPr>
    </w:p>
    <w:p w14:paraId="1F7DAE73" w14:textId="77777777" w:rsidR="001F6823" w:rsidRPr="0036563B" w:rsidRDefault="001F6823" w:rsidP="00C96E37">
      <w:pPr>
        <w:rPr>
          <w:lang w:val="fr-FR"/>
        </w:rPr>
      </w:pPr>
    </w:p>
    <w:p w14:paraId="403CEA9D" w14:textId="77777777" w:rsidR="001F6823" w:rsidRPr="0036563B" w:rsidRDefault="001F6823" w:rsidP="00C96E37">
      <w:pPr>
        <w:rPr>
          <w:lang w:val="fr-FR"/>
        </w:rPr>
      </w:pPr>
    </w:p>
    <w:p w14:paraId="5E93C204" w14:textId="77777777" w:rsidR="001F6823" w:rsidRPr="0036563B" w:rsidRDefault="001F6823" w:rsidP="00C96E37">
      <w:pPr>
        <w:rPr>
          <w:lang w:val="fr-FR"/>
        </w:rPr>
      </w:pPr>
    </w:p>
    <w:p w14:paraId="0763843A" w14:textId="77777777" w:rsidR="001F6823" w:rsidRPr="0036563B" w:rsidRDefault="001F6823" w:rsidP="00C96E37">
      <w:pPr>
        <w:rPr>
          <w:lang w:val="fr-FR"/>
        </w:rPr>
      </w:pPr>
    </w:p>
    <w:p w14:paraId="6249EE07" w14:textId="77777777" w:rsidR="001F6823" w:rsidRPr="0036563B" w:rsidRDefault="001F6823" w:rsidP="00C96E37">
      <w:pPr>
        <w:rPr>
          <w:lang w:val="fr-FR"/>
        </w:rPr>
      </w:pPr>
    </w:p>
    <w:p w14:paraId="53C2D99D" w14:textId="77777777" w:rsidR="001F6823" w:rsidRPr="0036563B" w:rsidRDefault="001F6823" w:rsidP="00C96E37">
      <w:pPr>
        <w:rPr>
          <w:lang w:val="fr-FR"/>
        </w:rPr>
      </w:pPr>
    </w:p>
    <w:p w14:paraId="66A23855" w14:textId="77777777" w:rsidR="001F6823" w:rsidRPr="0036563B" w:rsidRDefault="001F6823" w:rsidP="00C96E37">
      <w:pPr>
        <w:rPr>
          <w:lang w:val="fr-FR"/>
        </w:rPr>
      </w:pPr>
    </w:p>
    <w:p w14:paraId="64562D82" w14:textId="77777777" w:rsidR="001F6823" w:rsidRPr="0036563B" w:rsidRDefault="001F6823" w:rsidP="00C96E37">
      <w:pPr>
        <w:rPr>
          <w:lang w:val="fr-FR"/>
        </w:rPr>
      </w:pPr>
    </w:p>
    <w:p w14:paraId="3FCF6B80" w14:textId="77777777" w:rsidR="001F6823" w:rsidRPr="0036563B" w:rsidRDefault="001F6823" w:rsidP="00C96E37">
      <w:pPr>
        <w:rPr>
          <w:lang w:val="fr-FR"/>
        </w:rPr>
      </w:pPr>
    </w:p>
    <w:p w14:paraId="44BEA932" w14:textId="77777777" w:rsidR="001F6823" w:rsidRPr="0036563B" w:rsidRDefault="001F6823" w:rsidP="00C96E37">
      <w:pPr>
        <w:rPr>
          <w:lang w:val="fr-FR"/>
        </w:rPr>
      </w:pPr>
    </w:p>
    <w:p w14:paraId="49ED218D" w14:textId="77777777" w:rsidR="001F6823" w:rsidRPr="0036563B" w:rsidRDefault="001F6823" w:rsidP="00C96E37">
      <w:pPr>
        <w:rPr>
          <w:lang w:val="fr-FR"/>
        </w:rPr>
      </w:pPr>
    </w:p>
    <w:p w14:paraId="3F9C73CF" w14:textId="77777777" w:rsidR="001F6823" w:rsidRPr="0036563B" w:rsidRDefault="001F6823" w:rsidP="00C96E37">
      <w:pPr>
        <w:rPr>
          <w:lang w:val="fr-FR"/>
        </w:rPr>
      </w:pPr>
    </w:p>
    <w:p w14:paraId="3CD59F4E" w14:textId="77777777" w:rsidR="001F6823" w:rsidRPr="0036563B" w:rsidRDefault="001F6823" w:rsidP="00C96E37">
      <w:pPr>
        <w:rPr>
          <w:lang w:val="fr-FR"/>
        </w:rPr>
      </w:pPr>
    </w:p>
    <w:p w14:paraId="328B098A" w14:textId="77777777" w:rsidR="001F6823" w:rsidRPr="0036563B" w:rsidRDefault="001F6823" w:rsidP="00C96E37">
      <w:pPr>
        <w:rPr>
          <w:lang w:val="fr-FR"/>
        </w:rPr>
      </w:pPr>
    </w:p>
    <w:p w14:paraId="78E0A4AA" w14:textId="77777777" w:rsidR="001F6823" w:rsidRPr="0036563B" w:rsidRDefault="001F6823" w:rsidP="00C96E37">
      <w:pPr>
        <w:rPr>
          <w:lang w:val="fr-FR"/>
        </w:rPr>
      </w:pPr>
    </w:p>
    <w:p w14:paraId="4B96681D" w14:textId="77777777" w:rsidR="001F6823" w:rsidRPr="0036563B" w:rsidRDefault="001F6823" w:rsidP="00C96E37">
      <w:pPr>
        <w:rPr>
          <w:lang w:val="fr-FR"/>
        </w:rPr>
      </w:pPr>
    </w:p>
    <w:p w14:paraId="7AA01B4B" w14:textId="77777777" w:rsidR="001F6823" w:rsidRPr="0036563B" w:rsidRDefault="001F6823" w:rsidP="00C96E37">
      <w:pPr>
        <w:rPr>
          <w:lang w:val="fr-FR"/>
        </w:rPr>
      </w:pPr>
    </w:p>
    <w:p w14:paraId="2A90611E" w14:textId="77777777" w:rsidR="001F6823" w:rsidRPr="0036563B" w:rsidRDefault="001F6823" w:rsidP="00C96E37">
      <w:pPr>
        <w:rPr>
          <w:lang w:val="fr-FR"/>
        </w:rPr>
      </w:pPr>
    </w:p>
    <w:p w14:paraId="6379DC9C" w14:textId="77777777" w:rsidR="001F6823" w:rsidRPr="0036563B" w:rsidRDefault="001F6823" w:rsidP="00C96E37">
      <w:pPr>
        <w:rPr>
          <w:lang w:val="fr-FR"/>
        </w:rPr>
      </w:pPr>
    </w:p>
    <w:p w14:paraId="0FE22B8A" w14:textId="77777777" w:rsidR="001F6823" w:rsidRPr="0036563B" w:rsidRDefault="001F6823" w:rsidP="00C96E37">
      <w:pPr>
        <w:rPr>
          <w:lang w:val="fr-FR"/>
        </w:rPr>
      </w:pPr>
    </w:p>
    <w:p w14:paraId="71A6F639" w14:textId="77777777" w:rsidR="001F6823" w:rsidRPr="0036563B" w:rsidRDefault="001F6823" w:rsidP="00C96E37">
      <w:pPr>
        <w:rPr>
          <w:lang w:val="fr-FR"/>
        </w:rPr>
      </w:pPr>
    </w:p>
    <w:p w14:paraId="29AAB8A4" w14:textId="77777777" w:rsidR="001F6823" w:rsidRPr="0036563B" w:rsidRDefault="001F6823" w:rsidP="00C96E37">
      <w:pPr>
        <w:rPr>
          <w:lang w:val="fr-FR"/>
        </w:rPr>
      </w:pPr>
    </w:p>
    <w:p w14:paraId="0C4AA821" w14:textId="77777777" w:rsidR="001F6823" w:rsidRPr="0036563B" w:rsidRDefault="001F6823" w:rsidP="00C96E37">
      <w:pPr>
        <w:rPr>
          <w:lang w:val="fr-FR"/>
        </w:rPr>
      </w:pPr>
    </w:p>
    <w:p w14:paraId="2A1BF1E1" w14:textId="77777777" w:rsidR="001F6823" w:rsidRPr="0036563B" w:rsidRDefault="001F6823" w:rsidP="00C96E37">
      <w:pPr>
        <w:rPr>
          <w:lang w:val="fr-FR"/>
        </w:rPr>
      </w:pPr>
    </w:p>
    <w:p w14:paraId="63FB0ABD" w14:textId="77777777" w:rsidR="001F6823" w:rsidRPr="0036563B" w:rsidRDefault="001F6823" w:rsidP="00C96E37">
      <w:pPr>
        <w:rPr>
          <w:lang w:val="fr-FR"/>
        </w:rPr>
      </w:pPr>
    </w:p>
    <w:p w14:paraId="645B9C2D" w14:textId="77777777" w:rsidR="001F6823" w:rsidRPr="0036563B" w:rsidRDefault="001F6823" w:rsidP="00C96E37">
      <w:pPr>
        <w:rPr>
          <w:lang w:val="fr-FR"/>
        </w:rPr>
      </w:pPr>
    </w:p>
    <w:p w14:paraId="2E233CDC" w14:textId="77777777" w:rsidR="001F6823" w:rsidRPr="0036563B" w:rsidRDefault="001F6823" w:rsidP="00C96E37">
      <w:pPr>
        <w:rPr>
          <w:lang w:val="fr-FR"/>
        </w:rPr>
      </w:pPr>
    </w:p>
    <w:p w14:paraId="4416A9B3" w14:textId="77777777" w:rsidR="001F6823" w:rsidRPr="0036563B" w:rsidRDefault="001F6823" w:rsidP="00C96E37">
      <w:pPr>
        <w:rPr>
          <w:lang w:val="fr-FR"/>
        </w:rPr>
      </w:pPr>
    </w:p>
    <w:p w14:paraId="23AC6374" w14:textId="77777777" w:rsidR="001F6823" w:rsidRPr="0036563B" w:rsidRDefault="001F6823" w:rsidP="00C96E37">
      <w:pPr>
        <w:rPr>
          <w:lang w:val="fr-FR"/>
        </w:rPr>
      </w:pPr>
    </w:p>
    <w:p w14:paraId="112DB4BD" w14:textId="77777777" w:rsidR="001F6823" w:rsidRPr="0036563B" w:rsidRDefault="001F6823" w:rsidP="00C96E37">
      <w:pPr>
        <w:rPr>
          <w:lang w:val="fr-FR"/>
        </w:rPr>
      </w:pPr>
    </w:p>
    <w:p w14:paraId="150E44A0" w14:textId="4E3EA7AE" w:rsidR="001F6823" w:rsidRPr="00357762" w:rsidRDefault="00756E20" w:rsidP="00C96E3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1" layoutInCell="1" allowOverlap="1" wp14:anchorId="54B38DB5" wp14:editId="4FED1340">
                <wp:simplePos x="0" y="0"/>
                <wp:positionH relativeFrom="margin">
                  <wp:align>right</wp:align>
                </wp:positionH>
                <wp:positionV relativeFrom="page">
                  <wp:posOffset>1103630</wp:posOffset>
                </wp:positionV>
                <wp:extent cx="4172585" cy="6583680"/>
                <wp:effectExtent l="0" t="0" r="0" b="0"/>
                <wp:wrapNone/>
                <wp:docPr id="796622482" name="Text Box 796622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2585" cy="6583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0596B4" w14:textId="77777777" w:rsidR="00756E20" w:rsidRPr="00EB5402" w:rsidRDefault="00756E20" w:rsidP="00756E20">
                            <w:pPr>
                              <w:pStyle w:val="Heading1"/>
                            </w:pPr>
                            <w:r w:rsidRPr="00EB5402">
                              <w:t>Work Experience</w:t>
                            </w:r>
                          </w:p>
                          <w:p w14:paraId="7F7365D5" w14:textId="5A6CE5BB" w:rsidR="00756E20" w:rsidRPr="00EB5402" w:rsidRDefault="001804C4" w:rsidP="00894C60">
                            <w:pPr>
                              <w:pStyle w:val="Heading2"/>
                              <w:jc w:val="left"/>
                            </w:pPr>
                            <w:r>
                              <w:t>Peace Country Co-op</w:t>
                            </w:r>
                          </w:p>
                          <w:p w14:paraId="40EA73C5" w14:textId="70B7749E" w:rsidR="001804C4" w:rsidRDefault="00155796" w:rsidP="00894C60">
                            <w:pPr>
                              <w:jc w:val="left"/>
                            </w:pPr>
                            <w:r>
                              <w:t>9714 96</w:t>
                            </w:r>
                            <w:r w:rsidR="00B27AAA">
                              <w:t xml:space="preserve"> Ave, </w:t>
                            </w:r>
                            <w:r w:rsidR="001804C4">
                              <w:t>Peace River</w:t>
                            </w:r>
                            <w:r w:rsidR="00B27AAA">
                              <w:t>,</w:t>
                            </w:r>
                            <w:r w:rsidR="001804C4">
                              <w:t xml:space="preserve"> Alberta</w:t>
                            </w:r>
                            <w:r w:rsidR="00B27AAA">
                              <w:t xml:space="preserve"> T8S 1H8</w:t>
                            </w:r>
                          </w:p>
                          <w:p w14:paraId="4A920B94" w14:textId="3BCB457A" w:rsidR="00894C60" w:rsidRPr="00894C60" w:rsidRDefault="001804C4" w:rsidP="00894C60">
                            <w:pPr>
                              <w:jc w:val="left"/>
                            </w:pPr>
                            <w:r>
                              <w:t xml:space="preserve">October </w:t>
                            </w:r>
                            <w:r w:rsidR="00894C60">
                              <w:t>2020</w:t>
                            </w:r>
                            <w:r>
                              <w:t xml:space="preserve"> – October 2022</w:t>
                            </w:r>
                          </w:p>
                          <w:p w14:paraId="2AEB984C" w14:textId="3ABC2F7A" w:rsidR="00EF3C47" w:rsidRDefault="00D50401" w:rsidP="00756E20">
                            <w:pPr>
                              <w:pStyle w:val="ListBullet"/>
                              <w:jc w:val="left"/>
                            </w:pPr>
                            <w:r>
                              <w:t>Costumer Service</w:t>
                            </w:r>
                            <w:r w:rsidR="003867E4">
                              <w:t xml:space="preserve"> </w:t>
                            </w:r>
                            <w:r w:rsidR="00EA4FA3">
                              <w:t>– taking</w:t>
                            </w:r>
                            <w:r w:rsidR="008D4261">
                              <w:t xml:space="preserve"> orders from the costumer, </w:t>
                            </w:r>
                            <w:r w:rsidR="00387CB3">
                              <w:t>slicing meat and cheese and freshly cook</w:t>
                            </w:r>
                            <w:r w:rsidR="002B1BF8">
                              <w:t xml:space="preserve"> friend chicken and </w:t>
                            </w:r>
                            <w:r w:rsidR="00EA4FA3">
                              <w:t>wedges.</w:t>
                            </w:r>
                          </w:p>
                          <w:p w14:paraId="056FE6E9" w14:textId="549B39AB" w:rsidR="00CD0AE3" w:rsidRDefault="00CD0AE3" w:rsidP="005D6A24">
                            <w:pPr>
                              <w:pStyle w:val="ListBullet"/>
                              <w:jc w:val="left"/>
                            </w:pPr>
                            <w:r>
                              <w:t>Food Preparation</w:t>
                            </w:r>
                            <w:r w:rsidR="00EA4FA3">
                              <w:t xml:space="preserve"> – such as sandwiches, salads, hot meals</w:t>
                            </w:r>
                            <w:r w:rsidR="00B51028">
                              <w:t xml:space="preserve"> while following</w:t>
                            </w:r>
                            <w:r w:rsidR="0014648B">
                              <w:t xml:space="preserve"> to portion control and food safety standards.</w:t>
                            </w:r>
                          </w:p>
                          <w:p w14:paraId="7C74B9EC" w14:textId="60491190" w:rsidR="00756E20" w:rsidRDefault="00CD0AE3" w:rsidP="00FE510C">
                            <w:pPr>
                              <w:pStyle w:val="ListBullet"/>
                              <w:jc w:val="left"/>
                            </w:pPr>
                            <w:r>
                              <w:t>Cleanliness and Food Safety</w:t>
                            </w:r>
                            <w:r w:rsidR="00C30EFC">
                              <w:t xml:space="preserve"> – assuring that the equipment’s are always clean </w:t>
                            </w:r>
                            <w:r w:rsidR="00AE2BC3">
                              <w:t xml:space="preserve">such as oven, meat slicer and </w:t>
                            </w:r>
                            <w:r w:rsidR="00FE510C">
                              <w:t xml:space="preserve">deep fryer, </w:t>
                            </w:r>
                            <w:r w:rsidR="00C30EFC">
                              <w:t>as well</w:t>
                            </w:r>
                            <w:r w:rsidR="00F323F0">
                              <w:t xml:space="preserve"> as the knives and other utensils for food preparation.</w:t>
                            </w:r>
                          </w:p>
                          <w:p w14:paraId="50912DC6" w14:textId="77777777" w:rsidR="00FE510C" w:rsidRDefault="00FE510C" w:rsidP="00FE510C">
                            <w:pPr>
                              <w:pStyle w:val="ListBullet"/>
                              <w:jc w:val="left"/>
                            </w:pPr>
                          </w:p>
                          <w:p w14:paraId="334C821A" w14:textId="77777777" w:rsidR="001804C4" w:rsidRPr="00EB5402" w:rsidRDefault="001804C4" w:rsidP="001804C4">
                            <w:pPr>
                              <w:pStyle w:val="Heading2"/>
                              <w:jc w:val="left"/>
                            </w:pPr>
                            <w:r>
                              <w:t>Ministry in Children Church</w:t>
                            </w:r>
                          </w:p>
                          <w:p w14:paraId="1927E4E8" w14:textId="77777777" w:rsidR="001804C4" w:rsidRDefault="001804C4" w:rsidP="001804C4">
                            <w:pPr>
                              <w:pStyle w:val="Heading3"/>
                              <w:jc w:val="left"/>
                            </w:pPr>
                            <w:r>
                              <w:t>Jesus Christ Mighty to Save Foursquare Gospel Church</w:t>
                            </w:r>
                          </w:p>
                          <w:p w14:paraId="2A855A5F" w14:textId="77777777" w:rsidR="001804C4" w:rsidRDefault="001804C4" w:rsidP="001804C4">
                            <w:pPr>
                              <w:jc w:val="left"/>
                            </w:pPr>
                            <w:r>
                              <w:t>Philippines</w:t>
                            </w:r>
                          </w:p>
                          <w:p w14:paraId="58E8A9EE" w14:textId="77777777" w:rsidR="001804C4" w:rsidRPr="00894C60" w:rsidRDefault="001804C4" w:rsidP="001804C4">
                            <w:pPr>
                              <w:jc w:val="left"/>
                            </w:pPr>
                            <w:r>
                              <w:t>2016 - 2020</w:t>
                            </w:r>
                          </w:p>
                          <w:p w14:paraId="70CBEADF" w14:textId="77777777" w:rsidR="001804C4" w:rsidRPr="00F84E0E" w:rsidRDefault="001804C4" w:rsidP="001804C4">
                            <w:pPr>
                              <w:pStyle w:val="ListBullet"/>
                              <w:jc w:val="left"/>
                            </w:pPr>
                            <w:r w:rsidRPr="00894C60">
                              <w:t>Fostering strong communication and collaboration between parents and the church.</w:t>
                            </w:r>
                          </w:p>
                          <w:p w14:paraId="59FE5DED" w14:textId="77777777" w:rsidR="001804C4" w:rsidRDefault="001804C4" w:rsidP="001804C4">
                            <w:pPr>
                              <w:pStyle w:val="ListBullet"/>
                              <w:jc w:val="left"/>
                            </w:pPr>
                            <w:r w:rsidRPr="00894C60">
                              <w:t>Contributing to the community by actively participating in children's ministry</w:t>
                            </w:r>
                            <w:r>
                              <w:t>.</w:t>
                            </w:r>
                          </w:p>
                          <w:p w14:paraId="0E66431D" w14:textId="77777777" w:rsidR="001804C4" w:rsidRPr="00EB5402" w:rsidRDefault="001804C4" w:rsidP="001804C4">
                            <w:pPr>
                              <w:pStyle w:val="ListBullet"/>
                              <w:jc w:val="left"/>
                            </w:pPr>
                            <w:r w:rsidRPr="00894C60">
                              <w:t>Conducting home visits and providing parents with updates on their children's</w:t>
                            </w:r>
                            <w:r>
                              <w:t xml:space="preserve"> time with us. </w:t>
                            </w:r>
                          </w:p>
                          <w:p w14:paraId="250D9470" w14:textId="77777777" w:rsidR="00756E20" w:rsidRDefault="00756E20" w:rsidP="00756E20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357"/>
                            </w:pPr>
                          </w:p>
                          <w:p w14:paraId="1504505A" w14:textId="77777777" w:rsidR="00756E20" w:rsidRDefault="00756E20" w:rsidP="00756E20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357"/>
                            </w:pPr>
                          </w:p>
                          <w:p w14:paraId="618B40FE" w14:textId="77777777" w:rsidR="00756E20" w:rsidRDefault="00756E20" w:rsidP="00756E20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357"/>
                            </w:pPr>
                          </w:p>
                          <w:p w14:paraId="3649483C" w14:textId="77777777" w:rsidR="00756E20" w:rsidRDefault="00756E20" w:rsidP="00756E20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357"/>
                            </w:pPr>
                          </w:p>
                          <w:p w14:paraId="3464F838" w14:textId="77777777" w:rsidR="00756E20" w:rsidRDefault="00756E20" w:rsidP="00756E20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357"/>
                            </w:pPr>
                          </w:p>
                          <w:p w14:paraId="20934EB1" w14:textId="77777777" w:rsidR="00756E20" w:rsidRPr="00EB5402" w:rsidRDefault="00756E20" w:rsidP="00756E20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357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38DB5" id="Text Box 796622482" o:spid="_x0000_s1032" type="#_x0000_t202" style="position:absolute;left:0;text-align:left;margin-left:277.35pt;margin-top:86.9pt;width:328.55pt;height:518.4pt;z-index:2516940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" filled="f" stroked="f">
                <v:textbox>
                  <w:txbxContent>
                    <w:p w14:paraId="660596B4" w14:textId="77777777" w:rsidR="00756E20" w:rsidRPr="00EB5402" w:rsidRDefault="00756E20" w:rsidP="00756E20">
                      <w:pPr>
                        <w:pStyle w:val="Heading1"/>
                      </w:pPr>
                      <w:r w:rsidRPr="00EB5402">
                        <w:t>Work Experience</w:t>
                      </w:r>
                    </w:p>
                    <w:p w14:paraId="7F7365D5" w14:textId="5A6CE5BB" w:rsidR="00756E20" w:rsidRPr="00EB5402" w:rsidRDefault="001804C4" w:rsidP="00894C60">
                      <w:pPr>
                        <w:pStyle w:val="Heading2"/>
                        <w:jc w:val="left"/>
                      </w:pPr>
                      <w:r>
                        <w:t>Peace Country Co-op</w:t>
                      </w:r>
                    </w:p>
                    <w:p w14:paraId="40EA73C5" w14:textId="70B7749E" w:rsidR="001804C4" w:rsidRDefault="00155796" w:rsidP="00894C60">
                      <w:pPr>
                        <w:jc w:val="left"/>
                      </w:pPr>
                      <w:r>
                        <w:t>9714 96</w:t>
                      </w:r>
                      <w:r w:rsidR="00B27AAA">
                        <w:t xml:space="preserve"> Ave, </w:t>
                      </w:r>
                      <w:r w:rsidR="001804C4">
                        <w:t>Peace River</w:t>
                      </w:r>
                      <w:r w:rsidR="00B27AAA">
                        <w:t>,</w:t>
                      </w:r>
                      <w:r w:rsidR="001804C4">
                        <w:t xml:space="preserve"> Alberta</w:t>
                      </w:r>
                      <w:r w:rsidR="00B27AAA">
                        <w:t xml:space="preserve"> T8S 1H8</w:t>
                      </w:r>
                    </w:p>
                    <w:p w14:paraId="4A920B94" w14:textId="3BCB457A" w:rsidR="00894C60" w:rsidRPr="00894C60" w:rsidRDefault="001804C4" w:rsidP="00894C60">
                      <w:pPr>
                        <w:jc w:val="left"/>
                      </w:pPr>
                      <w:r>
                        <w:t xml:space="preserve">October </w:t>
                      </w:r>
                      <w:r w:rsidR="00894C60">
                        <w:t>2020</w:t>
                      </w:r>
                      <w:r>
                        <w:t xml:space="preserve"> – October 2022</w:t>
                      </w:r>
                    </w:p>
                    <w:p w14:paraId="2AEB984C" w14:textId="3ABC2F7A" w:rsidR="00EF3C47" w:rsidRDefault="00D50401" w:rsidP="00756E20">
                      <w:pPr>
                        <w:pStyle w:val="ListBullet"/>
                        <w:jc w:val="left"/>
                      </w:pPr>
                      <w:r>
                        <w:t>Costumer Service</w:t>
                      </w:r>
                      <w:r w:rsidR="003867E4">
                        <w:t xml:space="preserve"> </w:t>
                      </w:r>
                      <w:r w:rsidR="00EA4FA3">
                        <w:t>– taking</w:t>
                      </w:r>
                      <w:r w:rsidR="008D4261">
                        <w:t xml:space="preserve"> orders from the costumer, </w:t>
                      </w:r>
                      <w:r w:rsidR="00387CB3">
                        <w:t>slicing meat and cheese and freshly cook</w:t>
                      </w:r>
                      <w:r w:rsidR="002B1BF8">
                        <w:t xml:space="preserve"> friend chicken and </w:t>
                      </w:r>
                      <w:r w:rsidR="00EA4FA3">
                        <w:t>wedges.</w:t>
                      </w:r>
                    </w:p>
                    <w:p w14:paraId="056FE6E9" w14:textId="549B39AB" w:rsidR="00CD0AE3" w:rsidRDefault="00CD0AE3" w:rsidP="005D6A24">
                      <w:pPr>
                        <w:pStyle w:val="ListBullet"/>
                        <w:jc w:val="left"/>
                      </w:pPr>
                      <w:r>
                        <w:t>Food Preparation</w:t>
                      </w:r>
                      <w:r w:rsidR="00EA4FA3">
                        <w:t xml:space="preserve"> – such as sandwiches, salads, hot meals</w:t>
                      </w:r>
                      <w:r w:rsidR="00B51028">
                        <w:t xml:space="preserve"> while following</w:t>
                      </w:r>
                      <w:r w:rsidR="0014648B">
                        <w:t xml:space="preserve"> to portion control and food safety standards.</w:t>
                      </w:r>
                    </w:p>
                    <w:p w14:paraId="7C74B9EC" w14:textId="60491190" w:rsidR="00756E20" w:rsidRDefault="00CD0AE3" w:rsidP="00FE510C">
                      <w:pPr>
                        <w:pStyle w:val="ListBullet"/>
                        <w:jc w:val="left"/>
                      </w:pPr>
                      <w:r>
                        <w:t>Cleanliness and Food Safety</w:t>
                      </w:r>
                      <w:r w:rsidR="00C30EFC">
                        <w:t xml:space="preserve"> – assuring that the equipment’s are always clean </w:t>
                      </w:r>
                      <w:r w:rsidR="00AE2BC3">
                        <w:t xml:space="preserve">such as oven, meat slicer and </w:t>
                      </w:r>
                      <w:r w:rsidR="00FE510C">
                        <w:t xml:space="preserve">deep fryer, </w:t>
                      </w:r>
                      <w:r w:rsidR="00C30EFC">
                        <w:t>as well</w:t>
                      </w:r>
                      <w:r w:rsidR="00F323F0">
                        <w:t xml:space="preserve"> as the knives and other utensils for food preparation.</w:t>
                      </w:r>
                    </w:p>
                    <w:p w14:paraId="50912DC6" w14:textId="77777777" w:rsidR="00FE510C" w:rsidRDefault="00FE510C" w:rsidP="00FE510C">
                      <w:pPr>
                        <w:pStyle w:val="ListBullet"/>
                        <w:jc w:val="left"/>
                      </w:pPr>
                    </w:p>
                    <w:p w14:paraId="334C821A" w14:textId="77777777" w:rsidR="001804C4" w:rsidRPr="00EB5402" w:rsidRDefault="001804C4" w:rsidP="001804C4">
                      <w:pPr>
                        <w:pStyle w:val="Heading2"/>
                        <w:jc w:val="left"/>
                      </w:pPr>
                      <w:r>
                        <w:t>Ministry in Children Church</w:t>
                      </w:r>
                    </w:p>
                    <w:p w14:paraId="1927E4E8" w14:textId="77777777" w:rsidR="001804C4" w:rsidRDefault="001804C4" w:rsidP="001804C4">
                      <w:pPr>
                        <w:pStyle w:val="Heading3"/>
                        <w:jc w:val="left"/>
                      </w:pPr>
                      <w:r>
                        <w:t>Jesus Christ Mighty to Save Foursquare Gospel Church</w:t>
                      </w:r>
                    </w:p>
                    <w:p w14:paraId="2A855A5F" w14:textId="77777777" w:rsidR="001804C4" w:rsidRDefault="001804C4" w:rsidP="001804C4">
                      <w:pPr>
                        <w:jc w:val="left"/>
                      </w:pPr>
                      <w:r>
                        <w:t>Philippines</w:t>
                      </w:r>
                    </w:p>
                    <w:p w14:paraId="58E8A9EE" w14:textId="77777777" w:rsidR="001804C4" w:rsidRPr="00894C60" w:rsidRDefault="001804C4" w:rsidP="001804C4">
                      <w:pPr>
                        <w:jc w:val="left"/>
                      </w:pPr>
                      <w:r>
                        <w:t>2016 - 2020</w:t>
                      </w:r>
                    </w:p>
                    <w:p w14:paraId="70CBEADF" w14:textId="77777777" w:rsidR="001804C4" w:rsidRPr="00F84E0E" w:rsidRDefault="001804C4" w:rsidP="001804C4">
                      <w:pPr>
                        <w:pStyle w:val="ListBullet"/>
                        <w:jc w:val="left"/>
                      </w:pPr>
                      <w:r w:rsidRPr="00894C60">
                        <w:t>Fostering strong communication and collaboration between parents and the church.</w:t>
                      </w:r>
                    </w:p>
                    <w:p w14:paraId="59FE5DED" w14:textId="77777777" w:rsidR="001804C4" w:rsidRDefault="001804C4" w:rsidP="001804C4">
                      <w:pPr>
                        <w:pStyle w:val="ListBullet"/>
                        <w:jc w:val="left"/>
                      </w:pPr>
                      <w:r w:rsidRPr="00894C60">
                        <w:t>Contributing to the community by actively participating in children's ministry</w:t>
                      </w:r>
                      <w:r>
                        <w:t>.</w:t>
                      </w:r>
                    </w:p>
                    <w:p w14:paraId="0E66431D" w14:textId="77777777" w:rsidR="001804C4" w:rsidRPr="00EB5402" w:rsidRDefault="001804C4" w:rsidP="001804C4">
                      <w:pPr>
                        <w:pStyle w:val="ListBullet"/>
                        <w:jc w:val="left"/>
                      </w:pPr>
                      <w:r w:rsidRPr="00894C60">
                        <w:t>Conducting home visits and providing parents with updates on their children's</w:t>
                      </w:r>
                      <w:r>
                        <w:t xml:space="preserve"> time with us. </w:t>
                      </w:r>
                    </w:p>
                    <w:p w14:paraId="250D9470" w14:textId="77777777" w:rsidR="00756E20" w:rsidRDefault="00756E20" w:rsidP="00756E20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357"/>
                      </w:pPr>
                    </w:p>
                    <w:p w14:paraId="1504505A" w14:textId="77777777" w:rsidR="00756E20" w:rsidRDefault="00756E20" w:rsidP="00756E20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357"/>
                      </w:pPr>
                    </w:p>
                    <w:p w14:paraId="618B40FE" w14:textId="77777777" w:rsidR="00756E20" w:rsidRDefault="00756E20" w:rsidP="00756E20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357"/>
                      </w:pPr>
                    </w:p>
                    <w:p w14:paraId="3649483C" w14:textId="77777777" w:rsidR="00756E20" w:rsidRDefault="00756E20" w:rsidP="00756E20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357"/>
                      </w:pPr>
                    </w:p>
                    <w:p w14:paraId="3464F838" w14:textId="77777777" w:rsidR="00756E20" w:rsidRDefault="00756E20" w:rsidP="00756E20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357"/>
                      </w:pPr>
                    </w:p>
                    <w:p w14:paraId="20934EB1" w14:textId="77777777" w:rsidR="00756E20" w:rsidRPr="00EB5402" w:rsidRDefault="00756E20" w:rsidP="00756E20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357"/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7803A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1" layoutInCell="1" allowOverlap="1" wp14:anchorId="0698BF7D" wp14:editId="6CA009D5">
                <wp:simplePos x="0" y="0"/>
                <wp:positionH relativeFrom="page">
                  <wp:posOffset>2999105</wp:posOffset>
                </wp:positionH>
                <wp:positionV relativeFrom="page">
                  <wp:posOffset>548005</wp:posOffset>
                </wp:positionV>
                <wp:extent cx="0" cy="7854315"/>
                <wp:effectExtent l="0" t="0" r="38100" b="32385"/>
                <wp:wrapNone/>
                <wp:docPr id="585723382" name="Straight Connector 58572338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5431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361947" id="Straight Connector 585723382" o:spid="_x0000_s1026" alt="&quot;&quot;" style="position:absolute;z-index:25169203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236.15pt,43.15pt" to="236.15pt,66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" strokecolor="#a5a5a5 [2092]" strokeweight=".5pt">
                <v:stroke joinstyle="miter"/>
                <w10:wrap anchorx="page" anchory="page"/>
                <w10:anchorlock/>
              </v:line>
            </w:pict>
          </mc:Fallback>
        </mc:AlternateContent>
      </w:r>
      <w:r w:rsidR="007803A2" w:rsidRPr="00BA08E1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1" layoutInCell="1" allowOverlap="1" wp14:anchorId="6BA840FA" wp14:editId="2010262A">
                <wp:simplePos x="0" y="0"/>
                <wp:positionH relativeFrom="margin">
                  <wp:posOffset>-8255</wp:posOffset>
                </wp:positionH>
                <wp:positionV relativeFrom="page">
                  <wp:posOffset>1074420</wp:posOffset>
                </wp:positionV>
                <wp:extent cx="2157730" cy="5593080"/>
                <wp:effectExtent l="0" t="0" r="0" b="0"/>
                <wp:wrapNone/>
                <wp:docPr id="1073117578" name="Text Box 1073117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7730" cy="5593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1C3C58" w14:textId="6EA92BA2" w:rsidR="007803A2" w:rsidRPr="00F84E0E" w:rsidRDefault="007803A2" w:rsidP="007803A2">
                            <w:pPr>
                              <w:pStyle w:val="Heading1"/>
                            </w:pPr>
                            <w:r>
                              <w:t>reference</w:t>
                            </w:r>
                          </w:p>
                          <w:p w14:paraId="6743C8EB" w14:textId="2C415D27" w:rsidR="007803A2" w:rsidRPr="00BF05F0" w:rsidRDefault="007803A2" w:rsidP="007803A2">
                            <w:pPr>
                              <w:pStyle w:val="Heading4"/>
                            </w:pPr>
                            <w:r>
                              <w:t>Nujhat Adrita</w:t>
                            </w:r>
                          </w:p>
                          <w:p w14:paraId="78131A34" w14:textId="2B74CAC5" w:rsidR="007803A2" w:rsidRDefault="007803A2" w:rsidP="007803A2">
                            <w:pPr>
                              <w:jc w:val="left"/>
                            </w:pPr>
                            <w:r w:rsidRPr="007803A2">
                              <w:t>Educational Assistant Instructor East West College</w:t>
                            </w:r>
                          </w:p>
                          <w:p w14:paraId="611551E4" w14:textId="09B421A6" w:rsidR="007803A2" w:rsidRPr="00756E20" w:rsidRDefault="00B949FA" w:rsidP="007803A2">
                            <w:pPr>
                              <w:jc w:val="left"/>
                              <w:rPr>
                                <w:lang w:val="en-CA"/>
                              </w:rPr>
                            </w:pPr>
                            <w:r w:rsidRPr="00756E20">
                              <w:rPr>
                                <w:sz w:val="4"/>
                                <w:szCs w:val="4"/>
                                <w:lang w:val="en-CA"/>
                              </w:rPr>
                              <w:t xml:space="preserve">     </w:t>
                            </w:r>
                            <w:hyperlink r:id="rId22" w:history="1">
                              <w:r w:rsidR="00B4546F" w:rsidRPr="00756E20">
                                <w:rPr>
                                  <w:rStyle w:val="Hyperlink"/>
                                  <w:lang w:val="en-CA"/>
                                </w:rPr>
                                <w:t>adritaewc@gmail.com</w:t>
                              </w:r>
                            </w:hyperlink>
                          </w:p>
                          <w:p w14:paraId="0DE2D3AF" w14:textId="4415C8FF" w:rsidR="00B4546F" w:rsidRPr="00756E20" w:rsidRDefault="00B4546F" w:rsidP="007803A2">
                            <w:pPr>
                              <w:jc w:val="left"/>
                              <w:rPr>
                                <w:lang w:val="en-CA"/>
                              </w:rPr>
                            </w:pPr>
                            <w:r w:rsidRPr="00756E20">
                              <w:rPr>
                                <w:lang w:val="en-CA"/>
                              </w:rPr>
                              <w:t>403</w:t>
                            </w:r>
                            <w:r w:rsidR="00756E20">
                              <w:rPr>
                                <w:lang w:val="en-CA"/>
                              </w:rPr>
                              <w:t xml:space="preserve"> – </w:t>
                            </w:r>
                            <w:r w:rsidRPr="00756E20">
                              <w:rPr>
                                <w:lang w:val="en-CA"/>
                              </w:rPr>
                              <w:t>454</w:t>
                            </w:r>
                            <w:r w:rsidR="00756E20">
                              <w:rPr>
                                <w:lang w:val="en-CA"/>
                              </w:rPr>
                              <w:t xml:space="preserve"> – </w:t>
                            </w:r>
                            <w:r w:rsidRPr="00756E20">
                              <w:rPr>
                                <w:lang w:val="en-CA"/>
                              </w:rPr>
                              <w:t>7009</w:t>
                            </w:r>
                            <w:r w:rsidR="00756E20">
                              <w:rPr>
                                <w:lang w:val="en-CA"/>
                              </w:rPr>
                              <w:t xml:space="preserve"> </w:t>
                            </w:r>
                          </w:p>
                          <w:p w14:paraId="5F7E4F33" w14:textId="77777777" w:rsidR="007803A2" w:rsidRPr="00756E20" w:rsidRDefault="007803A2" w:rsidP="00B4546F">
                            <w:pPr>
                              <w:jc w:val="left"/>
                              <w:rPr>
                                <w:lang w:val="en-CA"/>
                              </w:rPr>
                            </w:pPr>
                          </w:p>
                          <w:p w14:paraId="3EA4FA4F" w14:textId="77777777" w:rsidR="00B4546F" w:rsidRPr="00756E20" w:rsidRDefault="00B4546F" w:rsidP="00B4546F">
                            <w:pPr>
                              <w:jc w:val="left"/>
                              <w:rPr>
                                <w:b/>
                                <w:bCs/>
                                <w:lang w:val="en-CA"/>
                              </w:rPr>
                            </w:pPr>
                            <w:r w:rsidRPr="00756E20">
                              <w:rPr>
                                <w:b/>
                                <w:bCs/>
                                <w:lang w:val="en-CA"/>
                              </w:rPr>
                              <w:t>Hannah Marquez</w:t>
                            </w:r>
                          </w:p>
                          <w:p w14:paraId="25FE04B8" w14:textId="77777777" w:rsidR="00B4546F" w:rsidRDefault="00B4546F" w:rsidP="00B4546F">
                            <w:pPr>
                              <w:jc w:val="left"/>
                              <w:rPr>
                                <w:lang w:val="en-CA"/>
                              </w:rPr>
                            </w:pPr>
                            <w:r w:rsidRPr="00756E20">
                              <w:rPr>
                                <w:lang w:val="en-CA"/>
                              </w:rPr>
                              <w:t xml:space="preserve"> Southside Pentecostal Assembly</w:t>
                            </w:r>
                          </w:p>
                          <w:p w14:paraId="3B2570F6" w14:textId="6B22B3E2" w:rsidR="005622D9" w:rsidRPr="00756E20" w:rsidRDefault="005622D9" w:rsidP="00B4546F">
                            <w:pPr>
                              <w:jc w:val="left"/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 xml:space="preserve">Children Ministry </w:t>
                            </w:r>
                            <w:r w:rsidR="00331187">
                              <w:rPr>
                                <w:lang w:val="en-CA"/>
                              </w:rPr>
                              <w:t>Specialist</w:t>
                            </w:r>
                          </w:p>
                          <w:p w14:paraId="0529F5BD" w14:textId="264BF0A8" w:rsidR="007803A2" w:rsidRDefault="00B4546F" w:rsidP="00B4546F">
                            <w:pPr>
                              <w:jc w:val="left"/>
                              <w:rPr>
                                <w:lang w:val="en-CA"/>
                              </w:rPr>
                            </w:pPr>
                            <w:hyperlink r:id="rId23" w:history="1">
                              <w:r w:rsidRPr="00756E20">
                                <w:rPr>
                                  <w:rStyle w:val="Hyperlink"/>
                                  <w:lang w:val="en-CA"/>
                                </w:rPr>
                                <w:t>preschool1@spaforlife.com</w:t>
                              </w:r>
                            </w:hyperlink>
                            <w:r w:rsidRPr="00756E20">
                              <w:rPr>
                                <w:lang w:val="en-CA"/>
                              </w:rPr>
                              <w:t xml:space="preserve">  780 </w:t>
                            </w:r>
                            <w:r w:rsidR="00756E20">
                              <w:rPr>
                                <w:lang w:val="en-CA"/>
                              </w:rPr>
                              <w:t xml:space="preserve">– </w:t>
                            </w:r>
                            <w:r w:rsidRPr="00756E20">
                              <w:rPr>
                                <w:lang w:val="en-CA"/>
                              </w:rPr>
                              <w:t>974</w:t>
                            </w:r>
                            <w:r w:rsidR="00756E20">
                              <w:rPr>
                                <w:lang w:val="en-CA"/>
                              </w:rPr>
                              <w:t xml:space="preserve"> – </w:t>
                            </w:r>
                            <w:r w:rsidR="00756E20" w:rsidRPr="00756E20">
                              <w:rPr>
                                <w:lang w:val="en-CA"/>
                              </w:rPr>
                              <w:t>9049</w:t>
                            </w:r>
                            <w:r w:rsidR="00756E20">
                              <w:rPr>
                                <w:lang w:val="en-CA"/>
                              </w:rPr>
                              <w:t xml:space="preserve"> </w:t>
                            </w:r>
                          </w:p>
                          <w:p w14:paraId="2816DB9E" w14:textId="77777777" w:rsidR="00756E20" w:rsidRDefault="00756E20" w:rsidP="00B4546F">
                            <w:pPr>
                              <w:jc w:val="left"/>
                              <w:rPr>
                                <w:lang w:val="en-CA"/>
                              </w:rPr>
                            </w:pPr>
                          </w:p>
                          <w:p w14:paraId="0A8832B0" w14:textId="3862D121" w:rsidR="00756E20" w:rsidRDefault="00756E20" w:rsidP="00B4546F">
                            <w:pPr>
                              <w:jc w:val="left"/>
                              <w:rPr>
                                <w:b/>
                                <w:bCs/>
                                <w:lang w:val="en-CA"/>
                              </w:rPr>
                            </w:pPr>
                            <w:r w:rsidRPr="00756E20">
                              <w:rPr>
                                <w:b/>
                                <w:bCs/>
                                <w:lang w:val="en-CA"/>
                              </w:rPr>
                              <w:t>Tammy Clark</w:t>
                            </w:r>
                          </w:p>
                          <w:p w14:paraId="3D0D35AC" w14:textId="6AC49E6F" w:rsidR="00756E20" w:rsidRDefault="00756E20" w:rsidP="00B4546F">
                            <w:pPr>
                              <w:jc w:val="left"/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Head of the Lunchroom Supervisor</w:t>
                            </w:r>
                          </w:p>
                          <w:p w14:paraId="38C082C2" w14:textId="5D060384" w:rsidR="00756E20" w:rsidRDefault="00756E20" w:rsidP="00B4546F">
                            <w:pPr>
                              <w:jc w:val="left"/>
                              <w:rPr>
                                <w:lang w:val="en-CA"/>
                              </w:rPr>
                            </w:pPr>
                            <w:hyperlink r:id="rId24" w:history="1">
                              <w:r w:rsidRPr="00D84730">
                                <w:rPr>
                                  <w:rStyle w:val="Hyperlink"/>
                                  <w:lang w:val="en-CA"/>
                                </w:rPr>
                                <w:t>tclark1307@gmail.com</w:t>
                              </w:r>
                            </w:hyperlink>
                            <w:r>
                              <w:rPr>
                                <w:lang w:val="en-CA"/>
                              </w:rPr>
                              <w:t xml:space="preserve"> </w:t>
                            </w:r>
                          </w:p>
                          <w:p w14:paraId="4987B39D" w14:textId="1F6EADA0" w:rsidR="00756E20" w:rsidRDefault="00756E20" w:rsidP="00B4546F">
                            <w:pPr>
                              <w:jc w:val="left"/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 xml:space="preserve">780 – 233 – 0599 </w:t>
                            </w:r>
                          </w:p>
                          <w:p w14:paraId="4B9C3829" w14:textId="77777777" w:rsidR="005D30C4" w:rsidRDefault="005D30C4" w:rsidP="00B4546F">
                            <w:pPr>
                              <w:jc w:val="left"/>
                              <w:rPr>
                                <w:lang w:val="en-CA"/>
                              </w:rPr>
                            </w:pPr>
                          </w:p>
                          <w:p w14:paraId="34FB314D" w14:textId="3D3170B7" w:rsidR="005D30C4" w:rsidRDefault="009D6A91" w:rsidP="005D30C4">
                            <w:pPr>
                              <w:jc w:val="left"/>
                              <w:rPr>
                                <w:b/>
                                <w:bCs/>
                                <w:lang w:val="en-CA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CA"/>
                              </w:rPr>
                              <w:t xml:space="preserve">Lilian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lang w:val="en-CA"/>
                              </w:rPr>
                              <w:t>Bacleaan</w:t>
                            </w:r>
                            <w:proofErr w:type="spellEnd"/>
                          </w:p>
                          <w:p w14:paraId="239F1E4E" w14:textId="56D03C2C" w:rsidR="005D30C4" w:rsidRDefault="00043725" w:rsidP="005D30C4">
                            <w:pPr>
                              <w:jc w:val="left"/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 xml:space="preserve">Bakery </w:t>
                            </w:r>
                            <w:r w:rsidR="00FD3D0B">
                              <w:rPr>
                                <w:lang w:val="en-CA"/>
                              </w:rPr>
                              <w:t>/ Deli Manager</w:t>
                            </w:r>
                          </w:p>
                          <w:p w14:paraId="6A1B4531" w14:textId="17BE47DC" w:rsidR="005D30C4" w:rsidRPr="00756E20" w:rsidRDefault="00043725" w:rsidP="005D30C4">
                            <w:pPr>
                              <w:jc w:val="left"/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780 – 624 - 1096</w:t>
                            </w:r>
                          </w:p>
                          <w:p w14:paraId="3EB4B11B" w14:textId="77777777" w:rsidR="005D30C4" w:rsidRPr="00756E20" w:rsidRDefault="005D30C4" w:rsidP="00B4546F">
                            <w:pPr>
                              <w:jc w:val="left"/>
                              <w:rPr>
                                <w:lang w:val="en-CA"/>
                              </w:rPr>
                            </w:pPr>
                          </w:p>
                          <w:p w14:paraId="1B7DB21D" w14:textId="77777777" w:rsidR="00756E20" w:rsidRPr="00756E20" w:rsidRDefault="00756E20" w:rsidP="00B4546F">
                            <w:pPr>
                              <w:jc w:val="left"/>
                              <w:rPr>
                                <w:lang w:val="en-CA"/>
                              </w:rPr>
                            </w:pPr>
                          </w:p>
                          <w:p w14:paraId="35C4FEE5" w14:textId="77777777" w:rsidR="007803A2" w:rsidRPr="00756E20" w:rsidRDefault="007803A2" w:rsidP="007803A2">
                            <w:pPr>
                              <w:spacing w:before="100" w:beforeAutospacing="1" w:after="100" w:afterAutospacing="1"/>
                              <w:jc w:val="left"/>
                              <w:rPr>
                                <w:rFonts w:ascii="Open Sans" w:hAnsi="Open Sans"/>
                                <w:b/>
                                <w:color w:val="3B3838" w:themeColor="background2" w:themeShade="40"/>
                                <w:spacing w:val="80"/>
                                <w:kern w:val="48"/>
                                <w:sz w:val="30"/>
                                <w:szCs w:val="30"/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840FA" id="Text Box 1073117578" o:spid="_x0000_s1033" type="#_x0000_t202" style="position:absolute;left:0;text-align:left;margin-left:-.65pt;margin-top:84.6pt;width:169.9pt;height:440.4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" filled="f" stroked="f">
                <v:textbox>
                  <w:txbxContent>
                    <w:p w14:paraId="451C3C58" w14:textId="6EA92BA2" w:rsidR="007803A2" w:rsidRPr="00F84E0E" w:rsidRDefault="007803A2" w:rsidP="007803A2">
                      <w:pPr>
                        <w:pStyle w:val="Heading1"/>
                      </w:pPr>
                      <w:r>
                        <w:t>reference</w:t>
                      </w:r>
                    </w:p>
                    <w:p w14:paraId="6743C8EB" w14:textId="2C415D27" w:rsidR="007803A2" w:rsidRPr="00BF05F0" w:rsidRDefault="007803A2" w:rsidP="007803A2">
                      <w:pPr>
                        <w:pStyle w:val="Heading4"/>
                      </w:pPr>
                      <w:r>
                        <w:t>Nujhat Adrita</w:t>
                      </w:r>
                    </w:p>
                    <w:p w14:paraId="78131A34" w14:textId="2B74CAC5" w:rsidR="007803A2" w:rsidRDefault="007803A2" w:rsidP="007803A2">
                      <w:pPr>
                        <w:jc w:val="left"/>
                      </w:pPr>
                      <w:r w:rsidRPr="007803A2">
                        <w:t>Educational Assistant Instructor East West College</w:t>
                      </w:r>
                    </w:p>
                    <w:p w14:paraId="611551E4" w14:textId="09B421A6" w:rsidR="007803A2" w:rsidRPr="00756E20" w:rsidRDefault="00B949FA" w:rsidP="007803A2">
                      <w:pPr>
                        <w:jc w:val="left"/>
                        <w:rPr>
                          <w:lang w:val="en-CA"/>
                        </w:rPr>
                      </w:pPr>
                      <w:r w:rsidRPr="00756E20">
                        <w:rPr>
                          <w:sz w:val="4"/>
                          <w:szCs w:val="4"/>
                          <w:lang w:val="en-CA"/>
                        </w:rPr>
                        <w:t xml:space="preserve">     </w:t>
                      </w:r>
                      <w:hyperlink r:id="rId25" w:history="1">
                        <w:r w:rsidR="00B4546F" w:rsidRPr="00756E20">
                          <w:rPr>
                            <w:rStyle w:val="Hyperlink"/>
                            <w:lang w:val="en-CA"/>
                          </w:rPr>
                          <w:t>adritaewc@gmail.com</w:t>
                        </w:r>
                      </w:hyperlink>
                    </w:p>
                    <w:p w14:paraId="0DE2D3AF" w14:textId="4415C8FF" w:rsidR="00B4546F" w:rsidRPr="00756E20" w:rsidRDefault="00B4546F" w:rsidP="007803A2">
                      <w:pPr>
                        <w:jc w:val="left"/>
                        <w:rPr>
                          <w:lang w:val="en-CA"/>
                        </w:rPr>
                      </w:pPr>
                      <w:r w:rsidRPr="00756E20">
                        <w:rPr>
                          <w:lang w:val="en-CA"/>
                        </w:rPr>
                        <w:t>403</w:t>
                      </w:r>
                      <w:r w:rsidR="00756E20">
                        <w:rPr>
                          <w:lang w:val="en-CA"/>
                        </w:rPr>
                        <w:t xml:space="preserve"> – </w:t>
                      </w:r>
                      <w:r w:rsidRPr="00756E20">
                        <w:rPr>
                          <w:lang w:val="en-CA"/>
                        </w:rPr>
                        <w:t>454</w:t>
                      </w:r>
                      <w:r w:rsidR="00756E20">
                        <w:rPr>
                          <w:lang w:val="en-CA"/>
                        </w:rPr>
                        <w:t xml:space="preserve"> – </w:t>
                      </w:r>
                      <w:r w:rsidRPr="00756E20">
                        <w:rPr>
                          <w:lang w:val="en-CA"/>
                        </w:rPr>
                        <w:t>7009</w:t>
                      </w:r>
                      <w:r w:rsidR="00756E20">
                        <w:rPr>
                          <w:lang w:val="en-CA"/>
                        </w:rPr>
                        <w:t xml:space="preserve"> </w:t>
                      </w:r>
                    </w:p>
                    <w:p w14:paraId="5F7E4F33" w14:textId="77777777" w:rsidR="007803A2" w:rsidRPr="00756E20" w:rsidRDefault="007803A2" w:rsidP="00B4546F">
                      <w:pPr>
                        <w:jc w:val="left"/>
                        <w:rPr>
                          <w:lang w:val="en-CA"/>
                        </w:rPr>
                      </w:pPr>
                    </w:p>
                    <w:p w14:paraId="3EA4FA4F" w14:textId="77777777" w:rsidR="00B4546F" w:rsidRPr="00756E20" w:rsidRDefault="00B4546F" w:rsidP="00B4546F">
                      <w:pPr>
                        <w:jc w:val="left"/>
                        <w:rPr>
                          <w:b/>
                          <w:bCs/>
                          <w:lang w:val="en-CA"/>
                        </w:rPr>
                      </w:pPr>
                      <w:r w:rsidRPr="00756E20">
                        <w:rPr>
                          <w:b/>
                          <w:bCs/>
                          <w:lang w:val="en-CA"/>
                        </w:rPr>
                        <w:t>Hannah Marquez</w:t>
                      </w:r>
                    </w:p>
                    <w:p w14:paraId="25FE04B8" w14:textId="77777777" w:rsidR="00B4546F" w:rsidRDefault="00B4546F" w:rsidP="00B4546F">
                      <w:pPr>
                        <w:jc w:val="left"/>
                        <w:rPr>
                          <w:lang w:val="en-CA"/>
                        </w:rPr>
                      </w:pPr>
                      <w:r w:rsidRPr="00756E20">
                        <w:rPr>
                          <w:lang w:val="en-CA"/>
                        </w:rPr>
                        <w:t xml:space="preserve"> Southside Pentecostal Assembly</w:t>
                      </w:r>
                    </w:p>
                    <w:p w14:paraId="3B2570F6" w14:textId="6B22B3E2" w:rsidR="005622D9" w:rsidRPr="00756E20" w:rsidRDefault="005622D9" w:rsidP="00B4546F">
                      <w:pPr>
                        <w:jc w:val="left"/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 xml:space="preserve">Children Ministry </w:t>
                      </w:r>
                      <w:r w:rsidR="00331187">
                        <w:rPr>
                          <w:lang w:val="en-CA"/>
                        </w:rPr>
                        <w:t>Specialist</w:t>
                      </w:r>
                    </w:p>
                    <w:p w14:paraId="0529F5BD" w14:textId="264BF0A8" w:rsidR="007803A2" w:rsidRDefault="00B4546F" w:rsidP="00B4546F">
                      <w:pPr>
                        <w:jc w:val="left"/>
                        <w:rPr>
                          <w:lang w:val="en-CA"/>
                        </w:rPr>
                      </w:pPr>
                      <w:hyperlink r:id="rId26" w:history="1">
                        <w:r w:rsidRPr="00756E20">
                          <w:rPr>
                            <w:rStyle w:val="Hyperlink"/>
                            <w:lang w:val="en-CA"/>
                          </w:rPr>
                          <w:t>preschool1@spaforlife.com</w:t>
                        </w:r>
                      </w:hyperlink>
                      <w:r w:rsidRPr="00756E20">
                        <w:rPr>
                          <w:lang w:val="en-CA"/>
                        </w:rPr>
                        <w:t xml:space="preserve">  780 </w:t>
                      </w:r>
                      <w:r w:rsidR="00756E20">
                        <w:rPr>
                          <w:lang w:val="en-CA"/>
                        </w:rPr>
                        <w:t xml:space="preserve">– </w:t>
                      </w:r>
                      <w:r w:rsidRPr="00756E20">
                        <w:rPr>
                          <w:lang w:val="en-CA"/>
                        </w:rPr>
                        <w:t>974</w:t>
                      </w:r>
                      <w:r w:rsidR="00756E20">
                        <w:rPr>
                          <w:lang w:val="en-CA"/>
                        </w:rPr>
                        <w:t xml:space="preserve"> – </w:t>
                      </w:r>
                      <w:r w:rsidR="00756E20" w:rsidRPr="00756E20">
                        <w:rPr>
                          <w:lang w:val="en-CA"/>
                        </w:rPr>
                        <w:t>9049</w:t>
                      </w:r>
                      <w:r w:rsidR="00756E20">
                        <w:rPr>
                          <w:lang w:val="en-CA"/>
                        </w:rPr>
                        <w:t xml:space="preserve"> </w:t>
                      </w:r>
                    </w:p>
                    <w:p w14:paraId="2816DB9E" w14:textId="77777777" w:rsidR="00756E20" w:rsidRDefault="00756E20" w:rsidP="00B4546F">
                      <w:pPr>
                        <w:jc w:val="left"/>
                        <w:rPr>
                          <w:lang w:val="en-CA"/>
                        </w:rPr>
                      </w:pPr>
                    </w:p>
                    <w:p w14:paraId="0A8832B0" w14:textId="3862D121" w:rsidR="00756E20" w:rsidRDefault="00756E20" w:rsidP="00B4546F">
                      <w:pPr>
                        <w:jc w:val="left"/>
                        <w:rPr>
                          <w:b/>
                          <w:bCs/>
                          <w:lang w:val="en-CA"/>
                        </w:rPr>
                      </w:pPr>
                      <w:r w:rsidRPr="00756E20">
                        <w:rPr>
                          <w:b/>
                          <w:bCs/>
                          <w:lang w:val="en-CA"/>
                        </w:rPr>
                        <w:t>Tammy Clark</w:t>
                      </w:r>
                    </w:p>
                    <w:p w14:paraId="3D0D35AC" w14:textId="6AC49E6F" w:rsidR="00756E20" w:rsidRDefault="00756E20" w:rsidP="00B4546F">
                      <w:pPr>
                        <w:jc w:val="left"/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Head of the Lunchroom Supervisor</w:t>
                      </w:r>
                    </w:p>
                    <w:p w14:paraId="38C082C2" w14:textId="5D060384" w:rsidR="00756E20" w:rsidRDefault="00756E20" w:rsidP="00B4546F">
                      <w:pPr>
                        <w:jc w:val="left"/>
                        <w:rPr>
                          <w:lang w:val="en-CA"/>
                        </w:rPr>
                      </w:pPr>
                      <w:hyperlink r:id="rId27" w:history="1">
                        <w:r w:rsidRPr="00D84730">
                          <w:rPr>
                            <w:rStyle w:val="Hyperlink"/>
                            <w:lang w:val="en-CA"/>
                          </w:rPr>
                          <w:t>tclark1307@gmail.com</w:t>
                        </w:r>
                      </w:hyperlink>
                      <w:r>
                        <w:rPr>
                          <w:lang w:val="en-CA"/>
                        </w:rPr>
                        <w:t xml:space="preserve"> </w:t>
                      </w:r>
                    </w:p>
                    <w:p w14:paraId="4987B39D" w14:textId="1F6EADA0" w:rsidR="00756E20" w:rsidRDefault="00756E20" w:rsidP="00B4546F">
                      <w:pPr>
                        <w:jc w:val="left"/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 xml:space="preserve">780 – 233 – 0599 </w:t>
                      </w:r>
                    </w:p>
                    <w:p w14:paraId="4B9C3829" w14:textId="77777777" w:rsidR="005D30C4" w:rsidRDefault="005D30C4" w:rsidP="00B4546F">
                      <w:pPr>
                        <w:jc w:val="left"/>
                        <w:rPr>
                          <w:lang w:val="en-CA"/>
                        </w:rPr>
                      </w:pPr>
                    </w:p>
                    <w:p w14:paraId="34FB314D" w14:textId="3D3170B7" w:rsidR="005D30C4" w:rsidRDefault="009D6A91" w:rsidP="005D30C4">
                      <w:pPr>
                        <w:jc w:val="left"/>
                        <w:rPr>
                          <w:b/>
                          <w:bCs/>
                          <w:lang w:val="en-CA"/>
                        </w:rPr>
                      </w:pPr>
                      <w:r>
                        <w:rPr>
                          <w:b/>
                          <w:bCs/>
                          <w:lang w:val="en-CA"/>
                        </w:rPr>
                        <w:t xml:space="preserve">Lilian </w:t>
                      </w:r>
                      <w:proofErr w:type="spellStart"/>
                      <w:r>
                        <w:rPr>
                          <w:b/>
                          <w:bCs/>
                          <w:lang w:val="en-CA"/>
                        </w:rPr>
                        <w:t>Bacleaan</w:t>
                      </w:r>
                      <w:proofErr w:type="spellEnd"/>
                    </w:p>
                    <w:p w14:paraId="239F1E4E" w14:textId="56D03C2C" w:rsidR="005D30C4" w:rsidRDefault="00043725" w:rsidP="005D30C4">
                      <w:pPr>
                        <w:jc w:val="left"/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 xml:space="preserve">Bakery </w:t>
                      </w:r>
                      <w:r w:rsidR="00FD3D0B">
                        <w:rPr>
                          <w:lang w:val="en-CA"/>
                        </w:rPr>
                        <w:t>/ Deli Manager</w:t>
                      </w:r>
                    </w:p>
                    <w:p w14:paraId="6A1B4531" w14:textId="17BE47DC" w:rsidR="005D30C4" w:rsidRPr="00756E20" w:rsidRDefault="00043725" w:rsidP="005D30C4">
                      <w:pPr>
                        <w:jc w:val="left"/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780 – 624 - 1096</w:t>
                      </w:r>
                    </w:p>
                    <w:p w14:paraId="3EB4B11B" w14:textId="77777777" w:rsidR="005D30C4" w:rsidRPr="00756E20" w:rsidRDefault="005D30C4" w:rsidP="00B4546F">
                      <w:pPr>
                        <w:jc w:val="left"/>
                        <w:rPr>
                          <w:lang w:val="en-CA"/>
                        </w:rPr>
                      </w:pPr>
                    </w:p>
                    <w:p w14:paraId="1B7DB21D" w14:textId="77777777" w:rsidR="00756E20" w:rsidRPr="00756E20" w:rsidRDefault="00756E20" w:rsidP="00B4546F">
                      <w:pPr>
                        <w:jc w:val="left"/>
                        <w:rPr>
                          <w:lang w:val="en-CA"/>
                        </w:rPr>
                      </w:pPr>
                    </w:p>
                    <w:p w14:paraId="35C4FEE5" w14:textId="77777777" w:rsidR="007803A2" w:rsidRPr="00756E20" w:rsidRDefault="007803A2" w:rsidP="007803A2">
                      <w:pPr>
                        <w:spacing w:before="100" w:beforeAutospacing="1" w:after="100" w:afterAutospacing="1"/>
                        <w:jc w:val="left"/>
                        <w:rPr>
                          <w:rFonts w:ascii="Open Sans" w:hAnsi="Open Sans"/>
                          <w:b/>
                          <w:color w:val="3B3838" w:themeColor="background2" w:themeShade="40"/>
                          <w:spacing w:val="80"/>
                          <w:kern w:val="48"/>
                          <w:sz w:val="30"/>
                          <w:szCs w:val="30"/>
                          <w:lang w:val="en-CA"/>
                        </w:rPr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sectPr w:rsidR="001F6823" w:rsidRPr="00357762" w:rsidSect="00C96E37">
      <w:pgSz w:w="12240" w:h="15840" w:code="1"/>
      <w:pgMar w:top="288" w:right="720" w:bottom="36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Daytona">
    <w:charset w:val="00"/>
    <w:family w:val="swiss"/>
    <w:pitch w:val="variable"/>
    <w:sig w:usb0="800002EF" w:usb1="0000000A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9678DAD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phic 1" o:spid="_x0000_i1025" type="#_x0000_t75" style="width:17.75pt;height:17.3pt;visibility:visible">
            <v:imagedata r:id="rId1" o:title=""/>
          </v:shape>
        </w:pict>
      </mc:Choice>
      <mc:Fallback>
        <w:drawing>
          <wp:inline distT="0" distB="0" distL="0" distR="0" wp14:anchorId="41226253" wp14:editId="41226254">
            <wp:extent cx="223520" cy="217170"/>
            <wp:effectExtent l="0" t="0" r="5080" b="0"/>
            <wp:docPr id="61690343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Graphic 1"/>
                    <pic:cNvPicPr>
                      <a:picLocks noChangeAspect="1"/>
                    </pic:cNvPicPr>
                  </pic:nvPicPr>
                  <pic:blipFill>
                    <a:blip r:embed="rId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89"/>
    <w:multiLevelType w:val="singleLevel"/>
    <w:tmpl w:val="07AE163A"/>
    <w:lvl w:ilvl="0">
      <w:start w:val="1"/>
      <w:numFmt w:val="bullet"/>
      <w:pStyle w:val="ListParagraph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4864990"/>
    <w:multiLevelType w:val="hybridMultilevel"/>
    <w:tmpl w:val="DA0A5A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650224"/>
    <w:multiLevelType w:val="hybridMultilevel"/>
    <w:tmpl w:val="D58E63C4"/>
    <w:lvl w:ilvl="0" w:tplc="B72493C0">
      <w:numFmt w:val="bullet"/>
      <w:lvlText w:val="-"/>
      <w:lvlJc w:val="left"/>
      <w:pPr>
        <w:ind w:left="786" w:hanging="360"/>
      </w:pPr>
      <w:rPr>
        <w:rFonts w:ascii="Open Sans" w:eastAsiaTheme="minorHAnsi" w:hAnsi="Open Sans" w:cs="Open San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625C3404"/>
    <w:multiLevelType w:val="hybridMultilevel"/>
    <w:tmpl w:val="91ACEA72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B4504DA"/>
    <w:multiLevelType w:val="hybridMultilevel"/>
    <w:tmpl w:val="B9B60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CA5D6B"/>
    <w:multiLevelType w:val="hybridMultilevel"/>
    <w:tmpl w:val="1C50AC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20323908">
    <w:abstractNumId w:val="5"/>
  </w:num>
  <w:num w:numId="2" w16cid:durableId="165171695">
    <w:abstractNumId w:val="4"/>
  </w:num>
  <w:num w:numId="3" w16cid:durableId="393041360">
    <w:abstractNumId w:val="1"/>
  </w:num>
  <w:num w:numId="4" w16cid:durableId="1774008315">
    <w:abstractNumId w:val="3"/>
  </w:num>
  <w:num w:numId="5" w16cid:durableId="1615601862">
    <w:abstractNumId w:val="7"/>
  </w:num>
  <w:num w:numId="6" w16cid:durableId="1249268159">
    <w:abstractNumId w:val="6"/>
  </w:num>
  <w:num w:numId="7" w16cid:durableId="1095129525">
    <w:abstractNumId w:val="2"/>
  </w:num>
  <w:num w:numId="8" w16cid:durableId="1274285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6AD"/>
    <w:rsid w:val="000142AA"/>
    <w:rsid w:val="0002676C"/>
    <w:rsid w:val="000319A7"/>
    <w:rsid w:val="0003468C"/>
    <w:rsid w:val="000429E8"/>
    <w:rsid w:val="00043301"/>
    <w:rsid w:val="00043725"/>
    <w:rsid w:val="00061B0D"/>
    <w:rsid w:val="000667D1"/>
    <w:rsid w:val="00071423"/>
    <w:rsid w:val="00096DC9"/>
    <w:rsid w:val="000D33E8"/>
    <w:rsid w:val="000F6C21"/>
    <w:rsid w:val="0014648B"/>
    <w:rsid w:val="00155796"/>
    <w:rsid w:val="001804C4"/>
    <w:rsid w:val="001F46F3"/>
    <w:rsid w:val="001F6823"/>
    <w:rsid w:val="0023570A"/>
    <w:rsid w:val="002479E4"/>
    <w:rsid w:val="00272DC6"/>
    <w:rsid w:val="00282ED6"/>
    <w:rsid w:val="002A0FC5"/>
    <w:rsid w:val="002B1BF8"/>
    <w:rsid w:val="002C133C"/>
    <w:rsid w:val="002D44C9"/>
    <w:rsid w:val="002D47B7"/>
    <w:rsid w:val="002F19A9"/>
    <w:rsid w:val="00324D28"/>
    <w:rsid w:val="00331187"/>
    <w:rsid w:val="00357762"/>
    <w:rsid w:val="0036563B"/>
    <w:rsid w:val="003867E4"/>
    <w:rsid w:val="00387CB3"/>
    <w:rsid w:val="003A247B"/>
    <w:rsid w:val="003A70B8"/>
    <w:rsid w:val="00420353"/>
    <w:rsid w:val="004212E1"/>
    <w:rsid w:val="0044297E"/>
    <w:rsid w:val="00477EE5"/>
    <w:rsid w:val="004908E2"/>
    <w:rsid w:val="00494BBE"/>
    <w:rsid w:val="00496486"/>
    <w:rsid w:val="004A1A46"/>
    <w:rsid w:val="004B79F8"/>
    <w:rsid w:val="004C2244"/>
    <w:rsid w:val="004F5AC8"/>
    <w:rsid w:val="00527CD6"/>
    <w:rsid w:val="00535067"/>
    <w:rsid w:val="005622D9"/>
    <w:rsid w:val="00583FEC"/>
    <w:rsid w:val="005933EA"/>
    <w:rsid w:val="005B2489"/>
    <w:rsid w:val="005B454C"/>
    <w:rsid w:val="005D10EB"/>
    <w:rsid w:val="005D30C4"/>
    <w:rsid w:val="005D6A24"/>
    <w:rsid w:val="00617649"/>
    <w:rsid w:val="00635F6C"/>
    <w:rsid w:val="00673441"/>
    <w:rsid w:val="006B29A0"/>
    <w:rsid w:val="007011D0"/>
    <w:rsid w:val="00711909"/>
    <w:rsid w:val="00741015"/>
    <w:rsid w:val="00754271"/>
    <w:rsid w:val="00756E20"/>
    <w:rsid w:val="007803A2"/>
    <w:rsid w:val="007C35DF"/>
    <w:rsid w:val="007C39C7"/>
    <w:rsid w:val="007C7E08"/>
    <w:rsid w:val="007F108D"/>
    <w:rsid w:val="008057ED"/>
    <w:rsid w:val="00811E03"/>
    <w:rsid w:val="00812701"/>
    <w:rsid w:val="00862A69"/>
    <w:rsid w:val="008744D4"/>
    <w:rsid w:val="0089105B"/>
    <w:rsid w:val="00891E3E"/>
    <w:rsid w:val="0089435C"/>
    <w:rsid w:val="00894C60"/>
    <w:rsid w:val="00895D4C"/>
    <w:rsid w:val="008B614B"/>
    <w:rsid w:val="008D4261"/>
    <w:rsid w:val="008D691A"/>
    <w:rsid w:val="008E57F2"/>
    <w:rsid w:val="008E5A08"/>
    <w:rsid w:val="008E65BC"/>
    <w:rsid w:val="00903843"/>
    <w:rsid w:val="0093437C"/>
    <w:rsid w:val="009507E6"/>
    <w:rsid w:val="009517D9"/>
    <w:rsid w:val="00963B01"/>
    <w:rsid w:val="009806E2"/>
    <w:rsid w:val="00980FA0"/>
    <w:rsid w:val="00992EB3"/>
    <w:rsid w:val="009C06AD"/>
    <w:rsid w:val="009D0FCA"/>
    <w:rsid w:val="009D6A44"/>
    <w:rsid w:val="009D6A91"/>
    <w:rsid w:val="00A11E70"/>
    <w:rsid w:val="00A410DB"/>
    <w:rsid w:val="00A44822"/>
    <w:rsid w:val="00A91BD3"/>
    <w:rsid w:val="00AE2ADD"/>
    <w:rsid w:val="00AE2BC3"/>
    <w:rsid w:val="00B250F2"/>
    <w:rsid w:val="00B27AAA"/>
    <w:rsid w:val="00B4546F"/>
    <w:rsid w:val="00B46486"/>
    <w:rsid w:val="00B51028"/>
    <w:rsid w:val="00B61427"/>
    <w:rsid w:val="00B710F6"/>
    <w:rsid w:val="00B949FA"/>
    <w:rsid w:val="00BA08E1"/>
    <w:rsid w:val="00BA1636"/>
    <w:rsid w:val="00BA26A4"/>
    <w:rsid w:val="00BC61F9"/>
    <w:rsid w:val="00BD1336"/>
    <w:rsid w:val="00BE18BC"/>
    <w:rsid w:val="00BE4925"/>
    <w:rsid w:val="00C0463E"/>
    <w:rsid w:val="00C0488F"/>
    <w:rsid w:val="00C07231"/>
    <w:rsid w:val="00C1214B"/>
    <w:rsid w:val="00C158F9"/>
    <w:rsid w:val="00C30EFC"/>
    <w:rsid w:val="00C348F1"/>
    <w:rsid w:val="00C359F0"/>
    <w:rsid w:val="00C52CE5"/>
    <w:rsid w:val="00C9015E"/>
    <w:rsid w:val="00C96E37"/>
    <w:rsid w:val="00CA03D1"/>
    <w:rsid w:val="00CA1219"/>
    <w:rsid w:val="00CA359E"/>
    <w:rsid w:val="00CA37A1"/>
    <w:rsid w:val="00CD0AE3"/>
    <w:rsid w:val="00CD747C"/>
    <w:rsid w:val="00D15C78"/>
    <w:rsid w:val="00D50401"/>
    <w:rsid w:val="00D70A0A"/>
    <w:rsid w:val="00DB6CD4"/>
    <w:rsid w:val="00DC32F5"/>
    <w:rsid w:val="00DC7C53"/>
    <w:rsid w:val="00DF1A06"/>
    <w:rsid w:val="00E01D02"/>
    <w:rsid w:val="00E724A0"/>
    <w:rsid w:val="00E81FA5"/>
    <w:rsid w:val="00E94BD4"/>
    <w:rsid w:val="00E95CE0"/>
    <w:rsid w:val="00EA4FA3"/>
    <w:rsid w:val="00EB5402"/>
    <w:rsid w:val="00EC5A7D"/>
    <w:rsid w:val="00ED262E"/>
    <w:rsid w:val="00EF3C47"/>
    <w:rsid w:val="00F07594"/>
    <w:rsid w:val="00F1112C"/>
    <w:rsid w:val="00F124D4"/>
    <w:rsid w:val="00F26BF2"/>
    <w:rsid w:val="00F323F0"/>
    <w:rsid w:val="00F40CE0"/>
    <w:rsid w:val="00F66195"/>
    <w:rsid w:val="00F820BB"/>
    <w:rsid w:val="00F84E0E"/>
    <w:rsid w:val="00FC7572"/>
    <w:rsid w:val="00FD3D0B"/>
    <w:rsid w:val="00FE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E1E7"/>
  <w15:chartTrackingRefBased/>
  <w15:docId w15:val="{E2664CFF-3F2E-41A1-84B0-7BC8BF678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E0E"/>
    <w:pPr>
      <w:spacing w:after="0" w:line="240" w:lineRule="auto"/>
      <w:jc w:val="both"/>
    </w:pPr>
    <w:rPr>
      <w:rFonts w:cs="Open Sans"/>
      <w:color w:val="767171" w:themeColor="background2" w:themeShade="80"/>
      <w:position w:val="9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4E0E"/>
    <w:pPr>
      <w:pBdr>
        <w:bottom w:val="single" w:sz="4" w:space="4" w:color="A6A6A6" w:themeColor="background1" w:themeShade="A6"/>
      </w:pBdr>
      <w:spacing w:after="180"/>
      <w:outlineLvl w:val="0"/>
    </w:pPr>
    <w:rPr>
      <w:b/>
      <w:caps/>
      <w:color w:val="3B3838" w:themeColor="background2" w:themeShade="40"/>
      <w:spacing w:val="80"/>
      <w:kern w:val="48"/>
      <w:position w:val="1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EB5402"/>
    <w:pPr>
      <w:spacing w:after="8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qFormat/>
    <w:rsid w:val="00EB5402"/>
    <w:pPr>
      <w:spacing w:after="80"/>
      <w:outlineLvl w:val="2"/>
    </w:pPr>
  </w:style>
  <w:style w:type="paragraph" w:styleId="Heading4">
    <w:name w:val="heading 4"/>
    <w:basedOn w:val="Heading2"/>
    <w:next w:val="Normal"/>
    <w:link w:val="Heading4Char"/>
    <w:uiPriority w:val="9"/>
    <w:qFormat/>
    <w:rsid w:val="00E01D02"/>
    <w:pPr>
      <w:spacing w:after="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semiHidden/>
    <w:qFormat/>
    <w:rsid w:val="00980FA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40CE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84E0E"/>
    <w:pPr>
      <w:numPr>
        <w:numId w:val="8"/>
      </w:numPr>
      <w:tabs>
        <w:tab w:val="clear" w:pos="360"/>
      </w:tabs>
      <w:contextualSpacing/>
    </w:pPr>
    <w:rPr>
      <w:position w:val="8"/>
    </w:rPr>
  </w:style>
  <w:style w:type="paragraph" w:styleId="Title">
    <w:name w:val="Title"/>
    <w:basedOn w:val="Normal"/>
    <w:next w:val="Normal"/>
    <w:link w:val="TitleChar"/>
    <w:uiPriority w:val="10"/>
    <w:qFormat/>
    <w:rsid w:val="00C96E37"/>
    <w:pPr>
      <w:jc w:val="center"/>
    </w:pPr>
    <w:rPr>
      <w:rFonts w:asciiTheme="majorHAnsi" w:hAnsiTheme="majorHAnsi" w:cstheme="minorBidi"/>
      <w:b/>
      <w:caps/>
      <w:color w:val="404040" w:themeColor="text1" w:themeTint="BF"/>
      <w:spacing w:val="120"/>
      <w:kern w:val="200"/>
      <w:position w:val="0"/>
      <w:sz w:val="56"/>
      <w:szCs w:val="56"/>
      <w14:numSpacing w14:val="proportional"/>
    </w:rPr>
  </w:style>
  <w:style w:type="character" w:customStyle="1" w:styleId="TitleChar">
    <w:name w:val="Title Char"/>
    <w:basedOn w:val="DefaultParagraphFont"/>
    <w:link w:val="Title"/>
    <w:uiPriority w:val="10"/>
    <w:rsid w:val="00C96E37"/>
    <w:rPr>
      <w:rFonts w:asciiTheme="majorHAnsi" w:hAnsiTheme="majorHAnsi"/>
      <w:b/>
      <w:caps/>
      <w:color w:val="404040" w:themeColor="text1" w:themeTint="BF"/>
      <w:spacing w:val="120"/>
      <w:kern w:val="200"/>
      <w:sz w:val="56"/>
      <w:szCs w:val="56"/>
      <w:lang w:val="en-GB"/>
      <w14:numSpacing w14:val="proportion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E37"/>
    <w:pPr>
      <w:spacing w:after="160"/>
      <w:jc w:val="center"/>
    </w:pPr>
    <w:rPr>
      <w:caps/>
      <w:color w:val="3B3838" w:themeColor="background2" w:themeShade="40"/>
      <w:spacing w:val="80"/>
      <w:kern w:val="144"/>
      <w:position w:val="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E37"/>
    <w:rPr>
      <w:rFonts w:cs="Open Sans"/>
      <w:caps/>
      <w:color w:val="3B3838" w:themeColor="background2" w:themeShade="40"/>
      <w:spacing w:val="80"/>
      <w:kern w:val="144"/>
      <w:sz w:val="28"/>
      <w:szCs w:val="28"/>
      <w:lang w:val="en-GB"/>
    </w:rPr>
  </w:style>
  <w:style w:type="paragraph" w:customStyle="1" w:styleId="Graphicsanchor">
    <w:name w:val="Graphics anchor"/>
    <w:basedOn w:val="Normal"/>
    <w:qFormat/>
    <w:rsid w:val="00C96E37"/>
    <w:rPr>
      <w:noProof/>
      <w:sz w:val="16"/>
      <w:szCs w:val="16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F84E0E"/>
    <w:rPr>
      <w:rFonts w:cs="Open Sans"/>
      <w:b/>
      <w:caps/>
      <w:color w:val="3B3838" w:themeColor="background2" w:themeShade="40"/>
      <w:spacing w:val="80"/>
      <w:kern w:val="48"/>
      <w:position w:val="10"/>
      <w:sz w:val="28"/>
      <w:szCs w:val="28"/>
      <w:lang w:val="en-US"/>
    </w:rPr>
  </w:style>
  <w:style w:type="paragraph" w:customStyle="1" w:styleId="Contactinfo">
    <w:name w:val="Contact info"/>
    <w:basedOn w:val="Normal"/>
    <w:qFormat/>
    <w:rsid w:val="00DB6CD4"/>
    <w:pPr>
      <w:spacing w:after="40"/>
      <w:ind w:left="360"/>
      <w:jc w:val="left"/>
    </w:pPr>
    <w:rPr>
      <w:position w:val="10"/>
    </w:rPr>
  </w:style>
  <w:style w:type="character" w:customStyle="1" w:styleId="Heading2Char">
    <w:name w:val="Heading 2 Char"/>
    <w:basedOn w:val="DefaultParagraphFont"/>
    <w:link w:val="Heading2"/>
    <w:uiPriority w:val="9"/>
    <w:rsid w:val="00EB5402"/>
    <w:rPr>
      <w:rFonts w:cs="Open Sans"/>
      <w:b/>
      <w:bCs/>
      <w:color w:val="767171" w:themeColor="background2" w:themeShade="80"/>
      <w:position w:val="9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B5402"/>
    <w:rPr>
      <w:rFonts w:cs="Open Sans"/>
      <w:color w:val="767171" w:themeColor="background2" w:themeShade="80"/>
      <w:position w:val="9"/>
      <w:sz w:val="24"/>
      <w:szCs w:val="24"/>
      <w:lang w:val="en-US"/>
    </w:rPr>
  </w:style>
  <w:style w:type="paragraph" w:styleId="ListBullet">
    <w:name w:val="List Bullet"/>
    <w:basedOn w:val="ListParagraph"/>
    <w:uiPriority w:val="99"/>
    <w:rsid w:val="00F84E0E"/>
    <w:pPr>
      <w:ind w:left="714" w:hanging="357"/>
    </w:pPr>
  </w:style>
  <w:style w:type="character" w:customStyle="1" w:styleId="Heading4Char">
    <w:name w:val="Heading 4 Char"/>
    <w:basedOn w:val="DefaultParagraphFont"/>
    <w:link w:val="Heading4"/>
    <w:uiPriority w:val="9"/>
    <w:rsid w:val="00E01D02"/>
    <w:rPr>
      <w:rFonts w:cs="Open Sans"/>
      <w:b/>
      <w:bCs/>
      <w:color w:val="767171" w:themeColor="background2" w:themeShade="80"/>
      <w:position w:val="9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C06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1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5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2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1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91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9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06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46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4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0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18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04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6.png"/><Relationship Id="rId18" Type="http://schemas.openxmlformats.org/officeDocument/2006/relationships/hyperlink" Target="mailto:eacortez9@gmail.com" TargetMode="External"/><Relationship Id="rId26" Type="http://schemas.openxmlformats.org/officeDocument/2006/relationships/hyperlink" Target="mailto:preschool1@spaforlife.com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ealoiscortez1988@gmail.com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5.svg"/><Relationship Id="rId17" Type="http://schemas.openxmlformats.org/officeDocument/2006/relationships/image" Target="media/image10.png"/><Relationship Id="rId25" Type="http://schemas.openxmlformats.org/officeDocument/2006/relationships/hyperlink" Target="mailto:adritaewc@gmail.co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hyperlink" Target="mailto:eacortez9@gmail.com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24" Type="http://schemas.openxmlformats.org/officeDocument/2006/relationships/hyperlink" Target="mailto:tclark1307@gmail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8.png"/><Relationship Id="rId23" Type="http://schemas.openxmlformats.org/officeDocument/2006/relationships/hyperlink" Target="mailto:preschool1@spaforlife.com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svg"/><Relationship Id="rId19" Type="http://schemas.openxmlformats.org/officeDocument/2006/relationships/hyperlink" Target="mailto:ealoiscortez1988@gmail.com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svg"/><Relationship Id="rId22" Type="http://schemas.openxmlformats.org/officeDocument/2006/relationships/hyperlink" Target="mailto:adritaewc@gmail.com" TargetMode="External"/><Relationship Id="rId27" Type="http://schemas.openxmlformats.org/officeDocument/2006/relationships/hyperlink" Target="mailto:tclark1307@gmail.com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rosoft%20Surface%20Go\AppData\Roaming\Microsoft\Templates\Clean%20professional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6">
      <a:majorFont>
        <a:latin typeface="Daytona"/>
        <a:ea typeface=""/>
        <a:cs typeface=""/>
      </a:majorFont>
      <a:minorFont>
        <a:latin typeface="Candar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370447-7D9C-4153-A028-7965FC72C5B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D2918845-8181-44FB-833B-9F1BCEC3D2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2A6841-7722-4132-B407-11012143B4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C054DF9-B9BE-4E67-93DF-AF068CD7C38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Clean professional resume</Template>
  <TotalTime>178</TotalTime>
  <Pages>2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 Lois Cortez</dc:creator>
  <cp:keywords/>
  <dc:description/>
  <cp:lastModifiedBy>Ea Lois Cortez</cp:lastModifiedBy>
  <cp:revision>39</cp:revision>
  <dcterms:created xsi:type="dcterms:W3CDTF">2025-04-04T02:17:00Z</dcterms:created>
  <dcterms:modified xsi:type="dcterms:W3CDTF">2025-05-09T01:15:00Z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5357800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