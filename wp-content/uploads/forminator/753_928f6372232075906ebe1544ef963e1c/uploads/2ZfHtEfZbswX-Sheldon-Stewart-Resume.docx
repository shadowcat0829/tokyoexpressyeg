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82"/>
        <w:gridCol w:w="3224"/>
        <w:gridCol w:w="3335"/>
        <w:gridCol w:w="2438"/>
        <w:gridCol w:w="821"/>
      </w:tblGrid>
      <w:tr w:rsidR="00605A5B" w:rsidTr="00605A5B">
        <w:trPr>
          <w:trHeight w:val="2285"/>
        </w:trPr>
        <w:tc>
          <w:tcPr>
            <w:tcW w:w="900" w:type="dxa"/>
            <w:tcBorders>
              <w:bottom w:val="single" w:sz="18" w:space="0" w:color="648276" w:themeColor="accent5"/>
            </w:tcBorders>
          </w:tcPr>
          <w:p w:rsidR="00605A5B" w:rsidRDefault="00605A5B"/>
        </w:tc>
        <w:tc>
          <w:tcPr>
            <w:tcW w:w="8991" w:type="dxa"/>
            <w:gridSpan w:val="3"/>
            <w:tcBorders>
              <w:bottom w:val="single" w:sz="18" w:space="0" w:color="648276" w:themeColor="accent5"/>
            </w:tcBorders>
          </w:tcPr>
          <w:p w:rsidR="00605A5B" w:rsidRPr="00F316AD" w:rsidRDefault="00074413" w:rsidP="00074413">
            <w:pPr>
              <w:pStyle w:val="Title"/>
            </w:pPr>
            <w:r>
              <w:t>Sheldon</w:t>
            </w:r>
            <w:r w:rsidR="00A77921">
              <w:t xml:space="preserve"> </w:t>
            </w:r>
            <w:r>
              <w:rPr>
                <w:rStyle w:val="Emphasis"/>
              </w:rPr>
              <w:t>Stewart</w:t>
            </w:r>
          </w:p>
          <w:p w:rsidR="00605A5B" w:rsidRDefault="00605A5B" w:rsidP="00074413">
            <w:pPr>
              <w:pStyle w:val="Subtitle"/>
            </w:pPr>
          </w:p>
        </w:tc>
        <w:tc>
          <w:tcPr>
            <w:tcW w:w="899" w:type="dxa"/>
            <w:tcBorders>
              <w:bottom w:val="single" w:sz="18" w:space="0" w:color="648276" w:themeColor="accent5"/>
            </w:tcBorders>
          </w:tcPr>
          <w:p w:rsidR="00605A5B" w:rsidRDefault="00605A5B"/>
        </w:tc>
      </w:tr>
      <w:tr w:rsidR="00F4501B" w:rsidTr="000E1D44">
        <w:tc>
          <w:tcPr>
            <w:tcW w:w="360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:rsidR="00F4501B" w:rsidRDefault="00F4501B"/>
        </w:tc>
        <w:tc>
          <w:tcPr>
            <w:tcW w:w="359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:rsidR="00F4501B" w:rsidRDefault="00F4501B"/>
        </w:tc>
        <w:tc>
          <w:tcPr>
            <w:tcW w:w="3593" w:type="dxa"/>
            <w:gridSpan w:val="2"/>
            <w:tcBorders>
              <w:top w:val="single" w:sz="18" w:space="0" w:color="648276" w:themeColor="accent5"/>
            </w:tcBorders>
          </w:tcPr>
          <w:p w:rsidR="00F4501B" w:rsidRDefault="00F4501B"/>
        </w:tc>
      </w:tr>
      <w:tr w:rsidR="00605A5B" w:rsidTr="0057534A">
        <w:trPr>
          <w:trHeight w:val="205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605A5B" w:rsidRPr="005B1996" w:rsidRDefault="00491D1E" w:rsidP="00605A5B">
            <w:pPr>
              <w:pStyle w:val="Heading1"/>
              <w:rPr>
                <w:lang w:val="fr-CA"/>
              </w:rPr>
            </w:pPr>
            <w:sdt>
              <w:sdtPr>
                <w:id w:val="1604447469"/>
                <w:placeholder>
                  <w:docPart w:val="88F46EDA03B44C86864C7B0B62778DFC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5B1996">
                  <w:rPr>
                    <w:lang w:val="fr-CA"/>
                  </w:rPr>
                  <w:t>Contact</w:t>
                </w:r>
              </w:sdtContent>
            </w:sdt>
          </w:p>
          <w:p w:rsidR="00C1095A" w:rsidRPr="00074413" w:rsidRDefault="00074413" w:rsidP="00074413">
            <w:pPr>
              <w:pStyle w:val="TextLeft"/>
              <w:rPr>
                <w:lang w:val="fr-CA"/>
              </w:rPr>
            </w:pPr>
            <w:r w:rsidRPr="00074413">
              <w:rPr>
                <w:lang w:val="fr-CA"/>
              </w:rPr>
              <w:t xml:space="preserve"> Jasper Ave NW Edmonton AB T5J 2X5</w:t>
            </w:r>
          </w:p>
          <w:p w:rsidR="00C1095A" w:rsidRPr="00074413" w:rsidRDefault="00074413" w:rsidP="00074413">
            <w:pPr>
              <w:pStyle w:val="TextLeft"/>
              <w:rPr>
                <w:lang w:val="fr-CA"/>
              </w:rPr>
            </w:pPr>
            <w:r w:rsidRPr="00074413">
              <w:rPr>
                <w:lang w:val="fr-CA"/>
              </w:rPr>
              <w:t>7</w:t>
            </w:r>
            <w:r>
              <w:rPr>
                <w:lang w:val="fr-CA"/>
              </w:rPr>
              <w:t>80 913 -2173</w:t>
            </w:r>
          </w:p>
          <w:p w:rsidR="00C1095A" w:rsidRPr="00074413" w:rsidRDefault="00074413" w:rsidP="00074413">
            <w:pPr>
              <w:pStyle w:val="TextLeft"/>
              <w:rPr>
                <w:lang w:val="fr-CA"/>
              </w:rPr>
            </w:pPr>
            <w:r>
              <w:t>SheldonStewart1431@Outlook.com</w:t>
            </w:r>
          </w:p>
          <w:p w:rsidR="00605A5B" w:rsidRPr="00074413" w:rsidRDefault="00605A5B" w:rsidP="00605A5B">
            <w:pPr>
              <w:pStyle w:val="TextLeft"/>
              <w:rPr>
                <w:lang w:val="fr-CA"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:rsidR="00605A5B" w:rsidRDefault="00491D1E" w:rsidP="00605A5B">
            <w:pPr>
              <w:pStyle w:val="Heading2"/>
            </w:pPr>
            <w:sdt>
              <w:sdtPr>
                <w:id w:val="-651833632"/>
                <w:placeholder>
                  <w:docPart w:val="8D7A68B37726470CAF6F90165A331004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605A5B">
                  <w:t>Objective</w:t>
                </w:r>
              </w:sdtContent>
            </w:sdt>
          </w:p>
          <w:p w:rsidR="00605A5B" w:rsidRPr="006E70D3" w:rsidRDefault="00074413" w:rsidP="00074413">
            <w:pPr>
              <w:pStyle w:val="TextRight"/>
            </w:pPr>
            <w:r>
              <w:t>To obtain full time employment within your established company while incorporating vital attributes that are possessed towards the contribution of the establishment foundation.</w:t>
            </w:r>
          </w:p>
        </w:tc>
      </w:tr>
      <w:tr w:rsidR="000E1D44" w:rsidTr="000E1D44">
        <w:trPr>
          <w:trHeight w:val="3688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0E1D44" w:rsidRDefault="00491D1E" w:rsidP="000E1D44">
            <w:pPr>
              <w:pStyle w:val="Heading1"/>
            </w:pPr>
            <w:sdt>
              <w:sdtPr>
                <w:id w:val="1723097672"/>
                <w:placeholder>
                  <w:docPart w:val="AF9612C776BA4471AD9B580A12E522CF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>
                  <w:t>Education</w:t>
                </w:r>
              </w:sdtContent>
            </w:sdt>
          </w:p>
          <w:p w:rsidR="000E1D44" w:rsidRDefault="00C204DC" w:rsidP="00B86029">
            <w:pPr>
              <w:pStyle w:val="TextLeft"/>
            </w:pPr>
            <w:r>
              <w:t>*</w:t>
            </w:r>
            <w:r w:rsidR="00B86029">
              <w:t>Computer skills:CTC Train Canada</w:t>
            </w:r>
          </w:p>
          <w:p w:rsidR="00B86029" w:rsidRDefault="00B86029" w:rsidP="00B86029">
            <w:r>
              <w:t>*Past training &amp; upgrading in Microsoft Windows, Word, Excel &amp; Email.</w:t>
            </w:r>
          </w:p>
          <w:p w:rsidR="00B86029" w:rsidRDefault="00B86029" w:rsidP="00B86029">
            <w:r>
              <w:t>* Past Safety Tickets Possessed:</w:t>
            </w:r>
          </w:p>
          <w:p w:rsidR="00B86029" w:rsidRDefault="00B86029" w:rsidP="00B86029">
            <w:r>
              <w:t>WHIMIS, S.t John</w:t>
            </w:r>
            <w:r w:rsidR="00C204DC">
              <w:t xml:space="preserve"> Standard First Aid, Brandt Crane &amp; Rigging, TDG, Fall Protection, Forklift Operator.</w:t>
            </w:r>
          </w:p>
          <w:p w:rsidR="00C204DC" w:rsidRDefault="00C204DC" w:rsidP="00B86029">
            <w:r>
              <w:t>*High School Diploma, Fort Saskatchewan High School 1998</w:t>
            </w:r>
          </w:p>
          <w:p w:rsidR="0042332E" w:rsidRDefault="0042332E" w:rsidP="00B86029">
            <w:r>
              <w:t xml:space="preserve">*Recipient of academic </w:t>
            </w:r>
            <w:r w:rsidR="00B235B1">
              <w:t>&amp; athletic awards for dedication,commitment,persverence,</w:t>
            </w:r>
          </w:p>
          <w:p w:rsidR="00B235B1" w:rsidRDefault="00B235B1" w:rsidP="00B86029">
            <w:r>
              <w:t>Work ethic &amp; attitude.</w:t>
            </w:r>
          </w:p>
          <w:p w:rsidR="00B235B1" w:rsidRDefault="00B235B1" w:rsidP="00B86029"/>
          <w:p w:rsidR="00B235B1" w:rsidRDefault="00B235B1" w:rsidP="00B86029"/>
          <w:p w:rsidR="00C204DC" w:rsidRPr="00B86029" w:rsidRDefault="00C204DC" w:rsidP="00C204DC">
            <w:pPr>
              <w:pStyle w:val="ListParagraph"/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-1767221959"/>
              <w:placeholder>
                <w:docPart w:val="40847CD5827448C2A02A6A773BEBAFAC"/>
              </w:placeholder>
              <w:temporary/>
              <w:showingPlcHdr/>
              <w15:appearance w15:val="hidden"/>
              <w:text/>
            </w:sdtPr>
            <w:sdtEndPr/>
            <w:sdtContent>
              <w:p w:rsidR="00A77921" w:rsidRDefault="00A77921" w:rsidP="00A77921">
                <w:pPr>
                  <w:pStyle w:val="Heading2"/>
                </w:pPr>
                <w:r>
                  <w:t>Experience</w:t>
                </w:r>
              </w:p>
            </w:sdtContent>
          </w:sdt>
          <w:p w:rsidR="000E1D44" w:rsidRDefault="00B235B1" w:rsidP="00B235B1">
            <w:pPr>
              <w:pStyle w:val="SmallText"/>
            </w:pPr>
            <w:r>
              <w:t>March 2022-Sept 2024</w:t>
            </w:r>
          </w:p>
          <w:p w:rsidR="000E1D44" w:rsidRPr="000E1D44" w:rsidRDefault="00B235B1" w:rsidP="00B235B1">
            <w:pPr>
              <w:pStyle w:val="TextRight"/>
            </w:pPr>
            <w:r>
              <w:t>Sanitation worker</w:t>
            </w:r>
            <w:r w:rsidR="0057534A">
              <w:t xml:space="preserve"> </w:t>
            </w:r>
            <w:r w:rsidR="000E1D44" w:rsidRPr="000E1D44">
              <w:t xml:space="preserve">• </w:t>
            </w:r>
            <w:r>
              <w:t>General Laborer</w:t>
            </w:r>
            <w:r w:rsidR="0057534A">
              <w:t xml:space="preserve"> </w:t>
            </w:r>
            <w:r w:rsidR="000E1D44" w:rsidRPr="000E1D44">
              <w:t>•</w:t>
            </w:r>
            <w:r w:rsidR="0057534A">
              <w:t xml:space="preserve"> </w:t>
            </w:r>
            <w:r>
              <w:t xml:space="preserve">Kinnikinnick Foods </w:t>
            </w:r>
            <w:r w:rsidR="00BD13DB">
              <w:t>Inc. / English Bay Chocolates.</w:t>
            </w:r>
          </w:p>
          <w:p w:rsidR="000E1D44" w:rsidRDefault="000E1D44" w:rsidP="000E1D44">
            <w:pPr>
              <w:pStyle w:val="TextRight"/>
              <w:rPr>
                <w:sz w:val="21"/>
              </w:rPr>
            </w:pPr>
          </w:p>
          <w:p w:rsidR="0057534A" w:rsidRDefault="00BD13DB" w:rsidP="00BD13DB">
            <w:pPr>
              <w:pStyle w:val="SmallText"/>
            </w:pPr>
            <w:r>
              <w:t>Oct 2019 –March2020</w:t>
            </w:r>
          </w:p>
          <w:p w:rsidR="0057534A" w:rsidRPr="000E1D44" w:rsidRDefault="00BD13DB" w:rsidP="00BD13DB">
            <w:pPr>
              <w:pStyle w:val="TextRight"/>
            </w:pPr>
            <w:r>
              <w:t>Dishwasher</w:t>
            </w:r>
            <w:r w:rsidR="0057534A">
              <w:t xml:space="preserve"> </w:t>
            </w:r>
            <w:r w:rsidR="0057534A" w:rsidRPr="000E1D44">
              <w:t xml:space="preserve">• </w:t>
            </w:r>
            <w:r>
              <w:t>General Laborer</w:t>
            </w:r>
            <w:r w:rsidR="0057534A">
              <w:t xml:space="preserve"> </w:t>
            </w:r>
            <w:r w:rsidR="0057534A" w:rsidRPr="000E1D44">
              <w:t>•</w:t>
            </w:r>
            <w:r w:rsidR="0057534A">
              <w:t xml:space="preserve"> </w:t>
            </w:r>
            <w:r>
              <w:t>Revel Bistro</w:t>
            </w:r>
            <w:r w:rsidR="005B1996">
              <w:t xml:space="preserve"> &amp; Bar</w:t>
            </w:r>
          </w:p>
          <w:p w:rsidR="000E1D44" w:rsidRDefault="0057534A" w:rsidP="0057534A">
            <w:pPr>
              <w:pStyle w:val="TextRigh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:rsidR="0057534A" w:rsidRDefault="00BD13DB" w:rsidP="00BD13DB">
            <w:pPr>
              <w:pStyle w:val="SmallText"/>
            </w:pPr>
            <w:r>
              <w:t>June 2019- October 2019</w:t>
            </w:r>
          </w:p>
          <w:p w:rsidR="0057534A" w:rsidRPr="000E1D44" w:rsidRDefault="005929B6" w:rsidP="005929B6">
            <w:pPr>
              <w:pStyle w:val="TextRight"/>
            </w:pPr>
            <w:r>
              <w:t>Dishwasher</w:t>
            </w:r>
            <w:r w:rsidR="0057534A">
              <w:t xml:space="preserve"> </w:t>
            </w:r>
            <w:r w:rsidR="0057534A" w:rsidRPr="000E1D44">
              <w:t xml:space="preserve">• </w:t>
            </w:r>
            <w:r w:rsidR="00BD13DB">
              <w:t>General Laborer</w:t>
            </w:r>
            <w:r w:rsidR="0057534A">
              <w:t xml:space="preserve"> </w:t>
            </w:r>
            <w:r w:rsidR="0057534A" w:rsidRPr="000E1D44">
              <w:t>•</w:t>
            </w:r>
            <w:r w:rsidR="0057534A">
              <w:t xml:space="preserve"> </w:t>
            </w:r>
            <w:r w:rsidR="00BD13DB">
              <w:t xml:space="preserve"> EIA Renaissance Hotel Restaurant</w:t>
            </w:r>
          </w:p>
          <w:p w:rsidR="000E1D44" w:rsidRDefault="0057534A" w:rsidP="0057534A">
            <w:pPr>
              <w:pStyle w:val="TextRigh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:rsidR="000E1D44" w:rsidRDefault="00F67D2B" w:rsidP="00F67D2B">
            <w:pPr>
              <w:pStyle w:val="TextRight"/>
            </w:pPr>
            <w:r>
              <w:t>Feb 2019-May 2019</w:t>
            </w:r>
          </w:p>
          <w:p w:rsidR="00F67D2B" w:rsidRDefault="00F67D2B" w:rsidP="00F67D2B">
            <w:r>
              <w:t>Line Cook* General Laborer * The High Run</w:t>
            </w:r>
          </w:p>
          <w:p w:rsidR="00491D1E" w:rsidRPr="00F67D2B" w:rsidRDefault="00491D1E" w:rsidP="00F67D2B">
            <w:bookmarkStart w:id="0" w:name="_GoBack"/>
            <w:bookmarkEnd w:id="0"/>
          </w:p>
        </w:tc>
      </w:tr>
      <w:tr w:rsidR="000E1D44" w:rsidTr="000E1D44">
        <w:trPr>
          <w:trHeight w:val="2375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0E1D44" w:rsidRDefault="00491D1E" w:rsidP="00A77921">
            <w:pPr>
              <w:pStyle w:val="Heading1"/>
            </w:pPr>
            <w:sdt>
              <w:sdtPr>
                <w:id w:val="-242716918"/>
                <w:placeholder>
                  <w:docPart w:val="896C430B00474769B269F6FB3AF93B90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0E1D44">
                  <w:t>Key Skills</w:t>
                </w:r>
              </w:sdtContent>
            </w:sdt>
          </w:p>
          <w:p w:rsidR="00932458" w:rsidRDefault="00C204DC" w:rsidP="00C204DC">
            <w:pPr>
              <w:pStyle w:val="TextLeft"/>
              <w:ind w:right="440"/>
              <w:jc w:val="center"/>
            </w:pPr>
            <w:r>
              <w:t xml:space="preserve">  </w:t>
            </w:r>
            <w:r w:rsidR="00932458">
              <w:t xml:space="preserve">       *Reliable</w:t>
            </w:r>
          </w:p>
          <w:p w:rsidR="00932458" w:rsidRDefault="00932458" w:rsidP="00C204DC">
            <w:pPr>
              <w:pStyle w:val="TextLeft"/>
              <w:ind w:right="440"/>
              <w:jc w:val="center"/>
            </w:pPr>
            <w:r>
              <w:t>*Responsible</w:t>
            </w:r>
          </w:p>
          <w:p w:rsidR="00932458" w:rsidRDefault="00932458" w:rsidP="00C204DC">
            <w:pPr>
              <w:pStyle w:val="TextLeft"/>
              <w:ind w:right="440"/>
              <w:jc w:val="center"/>
            </w:pPr>
            <w:r>
              <w:t>*Safety Conscious</w:t>
            </w:r>
          </w:p>
          <w:p w:rsidR="00932458" w:rsidRDefault="00932458" w:rsidP="00C204DC">
            <w:pPr>
              <w:pStyle w:val="TextLeft"/>
              <w:ind w:right="440"/>
              <w:jc w:val="center"/>
            </w:pPr>
            <w:r>
              <w:t>*Hardworking</w:t>
            </w:r>
          </w:p>
          <w:p w:rsidR="000E1D44" w:rsidRDefault="00932458" w:rsidP="00C204DC">
            <w:pPr>
              <w:pStyle w:val="TextLeft"/>
              <w:ind w:right="440"/>
              <w:jc w:val="center"/>
            </w:pPr>
            <w:r>
              <w:t xml:space="preserve">*Passionate                        </w:t>
            </w:r>
          </w:p>
          <w:p w:rsidR="00C204DC" w:rsidRPr="00C204DC" w:rsidRDefault="00C204DC" w:rsidP="00C204DC">
            <w:pPr>
              <w:tabs>
                <w:tab w:val="left" w:pos="2685"/>
              </w:tabs>
            </w:pPr>
            <w:r>
              <w:t xml:space="preserve"> </w:t>
            </w:r>
            <w:r w:rsidR="00932458">
              <w:t xml:space="preserve">                                </w:t>
            </w:r>
          </w:p>
        </w:tc>
        <w:tc>
          <w:tcPr>
            <w:tcW w:w="7189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61914896"/>
              <w:placeholder>
                <w:docPart w:val="D28F998DC11D4CD8912ACC0D4E3D2579"/>
              </w:placeholder>
              <w:temporary/>
              <w:showingPlcHdr/>
              <w15:appearance w15:val="hidden"/>
              <w:text/>
            </w:sdtPr>
            <w:sdtEndPr/>
            <w:sdtContent>
              <w:p w:rsidR="000E1D44" w:rsidRDefault="00A77921" w:rsidP="00A77921">
                <w:pPr>
                  <w:pStyle w:val="Heading2"/>
                </w:pPr>
                <w:r>
                  <w:t>Communication</w:t>
                </w:r>
              </w:p>
            </w:sdtContent>
          </w:sdt>
          <w:p w:rsidR="0057534A" w:rsidRDefault="005B1996" w:rsidP="005B1996">
            <w:pPr>
              <w:pStyle w:val="TextRight"/>
            </w:pPr>
            <w:r>
              <w:rPr>
                <w:w w:val="105"/>
              </w:rPr>
              <w:t>The essence of communication is of the greatest Vitality with actions. These have both been Quintessential in all facets</w:t>
            </w:r>
            <w:r w:rsidR="00791244">
              <w:rPr>
                <w:w w:val="105"/>
              </w:rPr>
              <w:t xml:space="preserve"> of work &amp; Life</w:t>
            </w:r>
            <w:r>
              <w:rPr>
                <w:w w:val="105"/>
              </w:rPr>
              <w:t xml:space="preserve"> including </w:t>
            </w:r>
            <w:r w:rsidR="00791244">
              <w:rPr>
                <w:w w:val="105"/>
              </w:rPr>
              <w:t>while being associated with Health &amp; Safety committees. Conducting voice with action is paramount with Good Results.</w:t>
            </w:r>
            <w:r>
              <w:rPr>
                <w:w w:val="105"/>
              </w:rPr>
              <w:t xml:space="preserve"> </w:t>
            </w:r>
          </w:p>
          <w:p w:rsidR="000E1D44" w:rsidRDefault="000E1D44" w:rsidP="000E1D44">
            <w:pPr>
              <w:pStyle w:val="TextRight"/>
            </w:pPr>
          </w:p>
        </w:tc>
      </w:tr>
      <w:tr w:rsidR="000E1D44" w:rsidTr="000E1D44">
        <w:trPr>
          <w:trHeight w:val="1604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0E1D44" w:rsidRDefault="000E1D44"/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:rsidR="000E1D44" w:rsidRDefault="00C40927" w:rsidP="00C40927">
            <w:pPr>
              <w:pStyle w:val="Heading2"/>
            </w:pPr>
            <w:r>
              <w:t>Leadership</w:t>
            </w:r>
          </w:p>
          <w:p w:rsidR="00C40927" w:rsidRPr="00C40927" w:rsidRDefault="00E55C0B" w:rsidP="00C40927">
            <w:r>
              <w:t xml:space="preserve"> Always</w:t>
            </w:r>
            <w:r w:rsidR="00C40927">
              <w:t xml:space="preserve"> aspired to instill into others</w:t>
            </w:r>
            <w:r w:rsidR="005B1996">
              <w:t xml:space="preserve"> &amp; self </w:t>
            </w:r>
            <w:r>
              <w:t>the principles of</w:t>
            </w:r>
            <w:r w:rsidR="00C40927">
              <w:t xml:space="preserve"> </w:t>
            </w:r>
            <w:r>
              <w:t xml:space="preserve">Leading by example &amp; not just words alone. Not just </w:t>
            </w:r>
            <w:r w:rsidR="00CD7E1B">
              <w:t>authority delegation</w:t>
            </w:r>
            <w:r>
              <w:t xml:space="preserve"> but hard </w:t>
            </w:r>
            <w:r w:rsidR="00CD7E1B">
              <w:t>work harmonized</w:t>
            </w:r>
            <w:r w:rsidR="005B1996">
              <w:t xml:space="preserve"> with Truth, Honor, Respect</w:t>
            </w:r>
            <w:r>
              <w:t>, Dignity,</w:t>
            </w:r>
            <w:r w:rsidR="005B1996">
              <w:t xml:space="preserve"> Love </w:t>
            </w:r>
            <w:r w:rsidR="003A4EA9">
              <w:t>&amp; a compassionate Heart</w:t>
            </w:r>
            <w:r w:rsidR="005B1996">
              <w:t>.</w:t>
            </w:r>
          </w:p>
        </w:tc>
      </w:tr>
      <w:tr w:rsidR="000E1D44" w:rsidTr="000E1D44">
        <w:trPr>
          <w:trHeight w:val="149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0E1D44" w:rsidRDefault="000E1D44"/>
        </w:tc>
        <w:tc>
          <w:tcPr>
            <w:tcW w:w="7189" w:type="dxa"/>
            <w:gridSpan w:val="3"/>
            <w:tcBorders>
              <w:left w:val="single" w:sz="18" w:space="0" w:color="648276" w:themeColor="accent5"/>
            </w:tcBorders>
          </w:tcPr>
          <w:sdt>
            <w:sdtPr>
              <w:id w:val="-465741575"/>
              <w:placeholder>
                <w:docPart w:val="1012F407A89A4870A00788C2B90A73FE"/>
              </w:placeholder>
              <w:temporary/>
              <w:showingPlcHdr/>
              <w15:appearance w15:val="hidden"/>
              <w:text/>
            </w:sdtPr>
            <w:sdtEndPr/>
            <w:sdtContent>
              <w:p w:rsidR="000E1D44" w:rsidRDefault="00A77921" w:rsidP="00A77921">
                <w:pPr>
                  <w:pStyle w:val="Heading2"/>
                </w:pPr>
                <w:r w:rsidRPr="000E1D44">
                  <w:t>References</w:t>
                </w:r>
              </w:p>
            </w:sdtContent>
          </w:sdt>
          <w:sdt>
            <w:sdtPr>
              <w:rPr>
                <w:w w:val="105"/>
              </w:rPr>
              <w:id w:val="-408077227"/>
              <w:placeholder>
                <w:docPart w:val="4264F8729CDC47418C253746178C3E99"/>
              </w:placeholder>
              <w:temporary/>
              <w:showingPlcHdr/>
              <w15:appearance w15:val="hidden"/>
              <w:text/>
            </w:sdtPr>
            <w:sdtEndPr/>
            <w:sdtContent>
              <w:p w:rsidR="000E1D44" w:rsidRPr="000E1D44" w:rsidRDefault="0057534A" w:rsidP="0057534A">
                <w:pPr>
                  <w:pStyle w:val="TextRight"/>
                </w:pPr>
                <w:r w:rsidRPr="000E1D44">
                  <w:t>[Available upon request.]</w:t>
                </w:r>
              </w:p>
            </w:sdtContent>
          </w:sdt>
        </w:tc>
      </w:tr>
    </w:tbl>
    <w:p w:rsidR="00C55D85" w:rsidRDefault="00C55D85"/>
    <w:sectPr w:rsidR="00C55D85" w:rsidSect="00F4501B">
      <w:footerReference w:type="default" r:id="rId11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413" w:rsidRDefault="00074413" w:rsidP="00F316AD">
      <w:r>
        <w:separator/>
      </w:r>
    </w:p>
  </w:endnote>
  <w:endnote w:type="continuationSeparator" w:id="0">
    <w:p w:rsidR="00074413" w:rsidRDefault="00074413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D44" w:rsidRDefault="000E1D44">
    <w:pPr>
      <w:pStyle w:val="Footer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F671E" wp14:editId="325C2FA4">
              <wp:simplePos x="0" y="0"/>
              <wp:positionH relativeFrom="page">
                <wp:posOffset>457200</wp:posOffset>
              </wp:positionH>
              <wp:positionV relativeFrom="page">
                <wp:posOffset>9593580</wp:posOffset>
              </wp:positionV>
              <wp:extent cx="6850380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0380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AB9E10" id="Rectangle 2" o:spid="_x0000_s1026" style="position:absolute;margin-left:36pt;margin-top:755.4pt;width:539.4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" fillcolor="#648276 [3208]" stroked="f">
              <v:path arrowok="t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413" w:rsidRDefault="00074413" w:rsidP="00F316AD">
      <w:r>
        <w:separator/>
      </w:r>
    </w:p>
  </w:footnote>
  <w:footnote w:type="continuationSeparator" w:id="0">
    <w:p w:rsidR="00074413" w:rsidRDefault="00074413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414DF"/>
    <w:multiLevelType w:val="hybridMultilevel"/>
    <w:tmpl w:val="C2E08DCA"/>
    <w:lvl w:ilvl="0" w:tplc="1E1EA956">
      <w:start w:val="78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fr-CA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413"/>
    <w:rsid w:val="000743CF"/>
    <w:rsid w:val="00074413"/>
    <w:rsid w:val="000E1D44"/>
    <w:rsid w:val="001A3204"/>
    <w:rsid w:val="001F234A"/>
    <w:rsid w:val="0020696E"/>
    <w:rsid w:val="002356A2"/>
    <w:rsid w:val="0029456D"/>
    <w:rsid w:val="002D12DA"/>
    <w:rsid w:val="003019B2"/>
    <w:rsid w:val="0034688D"/>
    <w:rsid w:val="003A4EA9"/>
    <w:rsid w:val="0040233B"/>
    <w:rsid w:val="0042332E"/>
    <w:rsid w:val="0045552D"/>
    <w:rsid w:val="00491D1E"/>
    <w:rsid w:val="00511A6E"/>
    <w:rsid w:val="0055359B"/>
    <w:rsid w:val="0057534A"/>
    <w:rsid w:val="005929B6"/>
    <w:rsid w:val="005B1996"/>
    <w:rsid w:val="00605A5B"/>
    <w:rsid w:val="006C60E6"/>
    <w:rsid w:val="006E70D3"/>
    <w:rsid w:val="00735763"/>
    <w:rsid w:val="00791244"/>
    <w:rsid w:val="007B0F94"/>
    <w:rsid w:val="00907772"/>
    <w:rsid w:val="00932458"/>
    <w:rsid w:val="00A77921"/>
    <w:rsid w:val="00A96FA1"/>
    <w:rsid w:val="00AD1AF3"/>
    <w:rsid w:val="00AF764F"/>
    <w:rsid w:val="00B235B1"/>
    <w:rsid w:val="00B575FB"/>
    <w:rsid w:val="00B86029"/>
    <w:rsid w:val="00BC5AC8"/>
    <w:rsid w:val="00BD13DB"/>
    <w:rsid w:val="00C1095A"/>
    <w:rsid w:val="00C204DC"/>
    <w:rsid w:val="00C2134C"/>
    <w:rsid w:val="00C40927"/>
    <w:rsid w:val="00C55D85"/>
    <w:rsid w:val="00CA2273"/>
    <w:rsid w:val="00CD50FD"/>
    <w:rsid w:val="00CD7E1B"/>
    <w:rsid w:val="00D47124"/>
    <w:rsid w:val="00DD5D7B"/>
    <w:rsid w:val="00DE7F79"/>
    <w:rsid w:val="00DF7DA0"/>
    <w:rsid w:val="00E17F60"/>
    <w:rsid w:val="00E55C0B"/>
    <w:rsid w:val="00F316AD"/>
    <w:rsid w:val="00F4501B"/>
    <w:rsid w:val="00F6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1B0AE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7"/>
    <w:qFormat/>
    <w:rsid w:val="0034688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77921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77921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57534A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57534A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34688D"/>
    <w:rPr>
      <w:color w:val="648276" w:themeColor="accent5"/>
    </w:rPr>
  </w:style>
  <w:style w:type="paragraph" w:styleId="ListParagraph">
    <w:name w:val="List Paragraph"/>
    <w:basedOn w:val="Normal"/>
    <w:uiPriority w:val="34"/>
    <w:semiHidden/>
    <w:qFormat/>
    <w:rsid w:val="00C204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6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64F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c_mypc\Document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8F46EDA03B44C86864C7B0B62778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426AE-893C-4D47-8940-6406E749816F}"/>
      </w:docPartPr>
      <w:docPartBody>
        <w:p w:rsidR="003F5B95" w:rsidRDefault="003F5B95">
          <w:pPr>
            <w:pStyle w:val="88F46EDA03B44C86864C7B0B62778DFC"/>
          </w:pPr>
          <w:r w:rsidRPr="00605A5B">
            <w:t>Contact</w:t>
          </w:r>
        </w:p>
      </w:docPartBody>
    </w:docPart>
    <w:docPart>
      <w:docPartPr>
        <w:name w:val="8D7A68B37726470CAF6F90165A331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F7EA9-DFBE-4729-9114-AB33A28526A3}"/>
      </w:docPartPr>
      <w:docPartBody>
        <w:p w:rsidR="003F5B95" w:rsidRDefault="003F5B95">
          <w:pPr>
            <w:pStyle w:val="8D7A68B37726470CAF6F90165A331004"/>
          </w:pPr>
          <w:r w:rsidRPr="00605A5B">
            <w:t>Objective</w:t>
          </w:r>
        </w:p>
      </w:docPartBody>
    </w:docPart>
    <w:docPart>
      <w:docPartPr>
        <w:name w:val="AF9612C776BA4471AD9B580A12E52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82076-4692-498D-9F5A-F3927ACA52AA}"/>
      </w:docPartPr>
      <w:docPartBody>
        <w:p w:rsidR="003F5B95" w:rsidRDefault="003F5B95">
          <w:pPr>
            <w:pStyle w:val="AF9612C776BA4471AD9B580A12E522CF"/>
          </w:pPr>
          <w:r>
            <w:t>Education</w:t>
          </w:r>
        </w:p>
      </w:docPartBody>
    </w:docPart>
    <w:docPart>
      <w:docPartPr>
        <w:name w:val="40847CD5827448C2A02A6A773BEBA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FAB3D-07E1-4925-81A1-271114339B01}"/>
      </w:docPartPr>
      <w:docPartBody>
        <w:p w:rsidR="003F5B95" w:rsidRDefault="003F5B95">
          <w:pPr>
            <w:pStyle w:val="40847CD5827448C2A02A6A773BEBAFAC"/>
          </w:pPr>
          <w:r>
            <w:t>Experience</w:t>
          </w:r>
        </w:p>
      </w:docPartBody>
    </w:docPart>
    <w:docPart>
      <w:docPartPr>
        <w:name w:val="896C430B00474769B269F6FB3AF93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D511-3147-4B2E-9940-1DC0F5990ECA}"/>
      </w:docPartPr>
      <w:docPartBody>
        <w:p w:rsidR="003F5B95" w:rsidRDefault="003F5B95">
          <w:pPr>
            <w:pStyle w:val="896C430B00474769B269F6FB3AF93B90"/>
          </w:pPr>
          <w:r w:rsidRPr="000E1D44">
            <w:t>Key Skills</w:t>
          </w:r>
        </w:p>
      </w:docPartBody>
    </w:docPart>
    <w:docPart>
      <w:docPartPr>
        <w:name w:val="D28F998DC11D4CD8912ACC0D4E3D2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69AFE-38D0-4FBD-93B6-0DCBD08CBCEE}"/>
      </w:docPartPr>
      <w:docPartBody>
        <w:p w:rsidR="003F5B95" w:rsidRDefault="003F5B95">
          <w:pPr>
            <w:pStyle w:val="D28F998DC11D4CD8912ACC0D4E3D2579"/>
          </w:pPr>
          <w:r>
            <w:t>Communication</w:t>
          </w:r>
        </w:p>
      </w:docPartBody>
    </w:docPart>
    <w:docPart>
      <w:docPartPr>
        <w:name w:val="1012F407A89A4870A00788C2B90A7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E91B8-26C6-4FB1-BD51-EC1089562E81}"/>
      </w:docPartPr>
      <w:docPartBody>
        <w:p w:rsidR="003F5B95" w:rsidRDefault="003F5B95">
          <w:pPr>
            <w:pStyle w:val="1012F407A89A4870A00788C2B90A73FE"/>
          </w:pPr>
          <w:r w:rsidRPr="000E1D44">
            <w:t>References</w:t>
          </w:r>
        </w:p>
      </w:docPartBody>
    </w:docPart>
    <w:docPart>
      <w:docPartPr>
        <w:name w:val="4264F8729CDC47418C253746178C3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13CD6-BA40-45B2-AEB8-AAE31893C63A}"/>
      </w:docPartPr>
      <w:docPartBody>
        <w:p w:rsidR="003F5B95" w:rsidRDefault="003F5B95">
          <w:pPr>
            <w:pStyle w:val="4264F8729CDC47418C253746178C3E99"/>
          </w:pPr>
          <w:r w:rsidRPr="000E1D44">
            <w:t>[Available upon request.]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B95"/>
    <w:rsid w:val="003F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D50C00503042B8B16457A79726B9A0">
    <w:name w:val="38D50C00503042B8B16457A79726B9A0"/>
  </w:style>
  <w:style w:type="character" w:styleId="Emphasis">
    <w:name w:val="Emphasis"/>
    <w:uiPriority w:val="20"/>
    <w:qFormat/>
    <w:rPr>
      <w:color w:val="4472C4" w:themeColor="accent5"/>
    </w:rPr>
  </w:style>
  <w:style w:type="paragraph" w:customStyle="1" w:styleId="D1300FF0012E41E883BEFB701AEBDB05">
    <w:name w:val="D1300FF0012E41E883BEFB701AEBDB05"/>
  </w:style>
  <w:style w:type="paragraph" w:customStyle="1" w:styleId="D855CE6383874FB4921E182CCE2D01E5">
    <w:name w:val="D855CE6383874FB4921E182CCE2D01E5"/>
  </w:style>
  <w:style w:type="paragraph" w:customStyle="1" w:styleId="88F46EDA03B44C86864C7B0B62778DFC">
    <w:name w:val="88F46EDA03B44C86864C7B0B62778DFC"/>
  </w:style>
  <w:style w:type="paragraph" w:customStyle="1" w:styleId="TextLeft">
    <w:name w:val="TextLeft"/>
    <w:basedOn w:val="Normal"/>
    <w:next w:val="Normal"/>
    <w:uiPriority w:val="4"/>
    <w:qFormat/>
    <w:pPr>
      <w:spacing w:after="0" w:line="288" w:lineRule="auto"/>
      <w:jc w:val="right"/>
    </w:pPr>
    <w:rPr>
      <w:rFonts w:eastAsiaTheme="minorHAnsi"/>
      <w:color w:val="404040" w:themeColor="text1" w:themeTint="BF"/>
      <w:szCs w:val="24"/>
      <w:lang w:eastAsia="en-US"/>
    </w:rPr>
  </w:style>
  <w:style w:type="paragraph" w:customStyle="1" w:styleId="A420DB31910E423E82DD695245441A58">
    <w:name w:val="A420DB31910E423E82DD695245441A58"/>
  </w:style>
  <w:style w:type="paragraph" w:customStyle="1" w:styleId="BE8F6BB8179F4ECFAC8694252ABEC6D6">
    <w:name w:val="BE8F6BB8179F4ECFAC8694252ABEC6D6"/>
  </w:style>
  <w:style w:type="paragraph" w:customStyle="1" w:styleId="59C8D66F6D4E484C946F341294ED27AF">
    <w:name w:val="59C8D66F6D4E484C946F341294ED27AF"/>
  </w:style>
  <w:style w:type="paragraph" w:customStyle="1" w:styleId="8D7A68B37726470CAF6F90165A331004">
    <w:name w:val="8D7A68B37726470CAF6F90165A331004"/>
  </w:style>
  <w:style w:type="paragraph" w:customStyle="1" w:styleId="61B428649A784180A5AEDD0D0E201017">
    <w:name w:val="61B428649A784180A5AEDD0D0E201017"/>
  </w:style>
  <w:style w:type="paragraph" w:customStyle="1" w:styleId="AF9612C776BA4471AD9B580A12E522CF">
    <w:name w:val="AF9612C776BA4471AD9B580A12E522CF"/>
  </w:style>
  <w:style w:type="paragraph" w:customStyle="1" w:styleId="F53A87B0B2D24E7B89117D85ED6BD30A">
    <w:name w:val="F53A87B0B2D24E7B89117D85ED6BD30A"/>
  </w:style>
  <w:style w:type="paragraph" w:customStyle="1" w:styleId="40847CD5827448C2A02A6A773BEBAFAC">
    <w:name w:val="40847CD5827448C2A02A6A773BEBAFAC"/>
  </w:style>
  <w:style w:type="paragraph" w:customStyle="1" w:styleId="B10CE0764FED494798FFD071082B396E">
    <w:name w:val="B10CE0764FED494798FFD071082B396E"/>
  </w:style>
  <w:style w:type="paragraph" w:customStyle="1" w:styleId="B58483CBE2DC437A9FBA3897984D3E4A">
    <w:name w:val="B58483CBE2DC437A9FBA3897984D3E4A"/>
  </w:style>
  <w:style w:type="paragraph" w:customStyle="1" w:styleId="9221282DBAB746CFA580BC916EF11283">
    <w:name w:val="9221282DBAB746CFA580BC916EF11283"/>
  </w:style>
  <w:style w:type="paragraph" w:customStyle="1" w:styleId="698CCE99226D47FCACC8BEF986268D36">
    <w:name w:val="698CCE99226D47FCACC8BEF986268D36"/>
  </w:style>
  <w:style w:type="paragraph" w:customStyle="1" w:styleId="8DEAC3097D824A2E9EE2F122250406F7">
    <w:name w:val="8DEAC3097D824A2E9EE2F122250406F7"/>
  </w:style>
  <w:style w:type="paragraph" w:customStyle="1" w:styleId="6CAD7923A37F4B8DB24F64BE7CE8D3E5">
    <w:name w:val="6CAD7923A37F4B8DB24F64BE7CE8D3E5"/>
  </w:style>
  <w:style w:type="paragraph" w:customStyle="1" w:styleId="23B138C60D5648FCBEC90A37F493253E">
    <w:name w:val="23B138C60D5648FCBEC90A37F493253E"/>
  </w:style>
  <w:style w:type="paragraph" w:customStyle="1" w:styleId="FEE5D83E92F54A72B756E63CA98A6AA2">
    <w:name w:val="FEE5D83E92F54A72B756E63CA98A6AA2"/>
  </w:style>
  <w:style w:type="paragraph" w:customStyle="1" w:styleId="042688A4955A4CA1BEFF91FBDBB85AFD">
    <w:name w:val="042688A4955A4CA1BEFF91FBDBB85AFD"/>
  </w:style>
  <w:style w:type="paragraph" w:customStyle="1" w:styleId="E459FAC66E654DC398A423A6F8F31D0E">
    <w:name w:val="E459FAC66E654DC398A423A6F8F31D0E"/>
  </w:style>
  <w:style w:type="paragraph" w:customStyle="1" w:styleId="22FA7E30C42648638B649C7BB5A842C5">
    <w:name w:val="22FA7E30C42648638B649C7BB5A842C5"/>
  </w:style>
  <w:style w:type="paragraph" w:customStyle="1" w:styleId="42A4DD33DB5E4842B745F55FEE6877E9">
    <w:name w:val="42A4DD33DB5E4842B745F55FEE6877E9"/>
  </w:style>
  <w:style w:type="paragraph" w:customStyle="1" w:styleId="CA6A50D1917A476FB1B1DE8EAC96446F">
    <w:name w:val="CA6A50D1917A476FB1B1DE8EAC96446F"/>
  </w:style>
  <w:style w:type="paragraph" w:customStyle="1" w:styleId="896C430B00474769B269F6FB3AF93B90">
    <w:name w:val="896C430B00474769B269F6FB3AF93B90"/>
  </w:style>
  <w:style w:type="paragraph" w:customStyle="1" w:styleId="69DD3D34B9234A85B50353309AC05CCD">
    <w:name w:val="69DD3D34B9234A85B50353309AC05CCD"/>
  </w:style>
  <w:style w:type="paragraph" w:customStyle="1" w:styleId="D28F998DC11D4CD8912ACC0D4E3D2579">
    <w:name w:val="D28F998DC11D4CD8912ACC0D4E3D2579"/>
  </w:style>
  <w:style w:type="paragraph" w:customStyle="1" w:styleId="TextRight">
    <w:name w:val="TextRight"/>
    <w:basedOn w:val="Normal"/>
    <w:next w:val="Normal"/>
    <w:uiPriority w:val="5"/>
    <w:qFormat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eastAsia="en-US"/>
    </w:rPr>
  </w:style>
  <w:style w:type="paragraph" w:customStyle="1" w:styleId="5580D4742A54446D9FF26821C2FBAAD6">
    <w:name w:val="5580D4742A54446D9FF26821C2FBAAD6"/>
  </w:style>
  <w:style w:type="paragraph" w:customStyle="1" w:styleId="60EC5BDF93A045A9828BCB096DC474B7">
    <w:name w:val="60EC5BDF93A045A9828BCB096DC474B7"/>
  </w:style>
  <w:style w:type="paragraph" w:customStyle="1" w:styleId="71850432D0794C82B77D47AF8AA58411">
    <w:name w:val="71850432D0794C82B77D47AF8AA58411"/>
  </w:style>
  <w:style w:type="paragraph" w:customStyle="1" w:styleId="1012F407A89A4870A00788C2B90A73FE">
    <w:name w:val="1012F407A89A4870A00788C2B90A73FE"/>
  </w:style>
  <w:style w:type="paragraph" w:customStyle="1" w:styleId="4264F8729CDC47418C253746178C3E99">
    <w:name w:val="4264F8729CDC47418C253746178C3E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285919-CFDE-4EB8-9796-0DEB1CB8315E}">
  <ds:schemaRefs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16c05727-aa75-4e4a-9b5f-8a80a1165891"/>
    <ds:schemaRef ds:uri="http://schemas.microsoft.com/office/2006/metadata/properties"/>
    <ds:schemaRef ds:uri="http://purl.org/dc/terms/"/>
    <ds:schemaRef ds:uri="http://schemas.microsoft.com/office/infopath/2007/PartnerControls"/>
    <ds:schemaRef ds:uri="71af3243-3dd4-4a8d-8c0d-dd76da1f02a5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12EBC8-F70D-4671-88D9-D53686B4A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0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2025-01-13T20:13:00Z</dcterms:created>
  <dcterms:modified xsi:type="dcterms:W3CDTF">2025-02-02T20:37:00Z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